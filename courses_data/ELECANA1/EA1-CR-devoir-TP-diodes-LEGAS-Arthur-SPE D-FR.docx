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00EA0010" w:rsidP="00271391" w:rsidRDefault="00912F8C" w14:paraId="06ECB8E7" w14:textId="7BF36F17">
      <w:pPr>
        <w:jc w:val="center"/>
        <w:rPr>
          <w:rFonts w:ascii="Comic Sans MS" w:hAnsi="Comic Sans MS"/>
          <w:b/>
          <w:bCs/>
          <w:sz w:val="32"/>
          <w:szCs w:val="32"/>
        </w:rPr>
      </w:pPr>
      <w:bookmarkStart w:name="_Hlk207518355" w:id="0"/>
      <w:r>
        <w:rPr>
          <w:rFonts w:ascii="Comic Sans MS" w:hAnsi="Comic Sans MS"/>
          <w:b/>
          <w:bCs/>
          <w:sz w:val="32"/>
          <w:szCs w:val="32"/>
        </w:rPr>
        <w:t>DEVOIR TP</w:t>
      </w:r>
      <w:r w:rsidR="00C87764">
        <w:rPr>
          <w:rFonts w:ascii="Comic Sans MS" w:hAnsi="Comic Sans MS"/>
          <w:b/>
          <w:bCs/>
          <w:sz w:val="32"/>
          <w:szCs w:val="32"/>
        </w:rPr>
        <w:t xml:space="preserve"> </w:t>
      </w:r>
      <w:r w:rsidR="00EA0010">
        <w:rPr>
          <w:rFonts w:ascii="Comic Sans MS" w:hAnsi="Comic Sans MS"/>
          <w:b/>
          <w:bCs/>
          <w:sz w:val="32"/>
          <w:szCs w:val="32"/>
        </w:rPr>
        <w:t xml:space="preserve">:  </w:t>
      </w:r>
      <w:r w:rsidR="00ED0502">
        <w:rPr>
          <w:rFonts w:ascii="Comic Sans MS" w:hAnsi="Comic Sans MS"/>
          <w:b/>
          <w:bCs/>
          <w:sz w:val="32"/>
          <w:szCs w:val="32"/>
        </w:rPr>
        <w:t xml:space="preserve">SIMULATION </w:t>
      </w:r>
      <w:r>
        <w:rPr>
          <w:rFonts w:ascii="Comic Sans MS" w:hAnsi="Comic Sans MS"/>
          <w:b/>
          <w:bCs/>
          <w:sz w:val="32"/>
          <w:szCs w:val="32"/>
        </w:rPr>
        <w:t>DES DIODES SUR LTSPICE</w:t>
      </w:r>
      <w:r w:rsidRPr="001239B3" w:rsidR="001239B3">
        <w:rPr>
          <w:rFonts w:ascii="Seaford Display" w:hAnsi="Seaford Display"/>
          <w:noProof/>
          <w:sz w:val="20"/>
          <w:szCs w:val="20"/>
        </w:rPr>
        <w:t xml:space="preserve"> </w:t>
      </w:r>
    </w:p>
    <w:p w:rsidR="00EE689F" w:rsidP="00271391" w:rsidRDefault="006563F7" w14:paraId="063C0924" w14:textId="3871E827">
      <w:pPr>
        <w:jc w:val="center"/>
        <w:rPr>
          <w:rFonts w:ascii="Comic Sans MS" w:hAnsi="Comic Sans MS"/>
          <w:b/>
          <w:bCs/>
          <w:sz w:val="32"/>
          <w:szCs w:val="32"/>
        </w:rPr>
      </w:pPr>
      <w:r w:rsidRPr="0081497A">
        <w:rPr>
          <w:rFonts w:ascii="Comic Sans MS" w:hAnsi="Comic Sans MS"/>
          <w:b/>
          <w:bCs/>
          <w:sz w:val="32"/>
          <w:szCs w:val="32"/>
          <w:highlight w:val="yellow"/>
        </w:rPr>
        <w:t>COMPTE RENDU NUMÉRIQUE DE L’ÉTUDIANT</w:t>
      </w:r>
    </w:p>
    <w:tbl>
      <w:tblPr>
        <w:tblStyle w:val="Grilledutableau"/>
        <w:tblW w:w="0" w:type="auto"/>
        <w:jc w:val="center"/>
        <w:tblBorders>
          <w:top w:val="single" w:color="8496B0" w:themeColor="text2" w:themeTint="99" w:sz="8" w:space="0"/>
          <w:left w:val="single" w:color="8496B0" w:themeColor="text2" w:themeTint="99" w:sz="8" w:space="0"/>
          <w:bottom w:val="single" w:color="8496B0" w:themeColor="text2" w:themeTint="99" w:sz="8" w:space="0"/>
          <w:right w:val="single" w:color="8496B0" w:themeColor="text2" w:themeTint="99" w:sz="8" w:space="0"/>
          <w:insideH w:val="single" w:color="8496B0" w:themeColor="text2" w:themeTint="99" w:sz="8" w:space="0"/>
          <w:insideV w:val="single" w:color="8496B0" w:themeColor="text2" w:themeTint="99" w:sz="8" w:space="0"/>
        </w:tblBorders>
        <w:tblLook w:val="04A0" w:firstRow="1" w:lastRow="0" w:firstColumn="1" w:lastColumn="0" w:noHBand="0" w:noVBand="1"/>
      </w:tblPr>
      <w:tblGrid>
        <w:gridCol w:w="4332"/>
        <w:gridCol w:w="4332"/>
        <w:gridCol w:w="4332"/>
      </w:tblGrid>
      <w:tr w:rsidR="00EE689F" w:rsidTr="5B78AF78" w14:paraId="16311EE4" w14:textId="77777777">
        <w:trPr>
          <w:jc w:val="center"/>
        </w:trPr>
        <w:tc>
          <w:tcPr>
            <w:tcW w:w="4332" w:type="dxa"/>
            <w:shd w:val="clear" w:color="auto" w:fill="FFFF00"/>
            <w:tcMar/>
          </w:tcPr>
          <w:p w:rsidRPr="009745C9" w:rsidR="00EE689F" w:rsidP="00F40DC2" w:rsidRDefault="00EE689F" w14:paraId="7E189E52" w14:textId="5B858421">
            <w:pPr>
              <w:spacing w:line="480" w:lineRule="auto"/>
              <w:jc w:val="center"/>
              <w:rPr>
                <w:rFonts w:ascii="DS-Digital" w:hAnsi="DS-Digital"/>
                <w:b/>
                <w:bCs/>
                <w:sz w:val="32"/>
                <w:szCs w:val="32"/>
              </w:rPr>
            </w:pPr>
            <w:r w:rsidRPr="009745C9">
              <w:rPr>
                <w:rFonts w:ascii="DS-Digital" w:hAnsi="DS-Digital"/>
                <w:b/>
                <w:bCs/>
                <w:noProof/>
                <w:sz w:val="32"/>
                <w:szCs w:val="32"/>
              </w:rPr>
              <mc:AlternateContent>
                <mc:Choice Requires="wps">
                  <w:drawing>
                    <wp:anchor distT="0" distB="0" distL="114300" distR="114300" simplePos="0" relativeHeight="251661312" behindDoc="1" locked="0" layoutInCell="1" allowOverlap="1" wp14:anchorId="380F89B2" wp14:editId="47223806">
                      <wp:simplePos x="0" y="0"/>
                      <wp:positionH relativeFrom="column">
                        <wp:posOffset>1349375</wp:posOffset>
                      </wp:positionH>
                      <wp:positionV relativeFrom="paragraph">
                        <wp:posOffset>328930</wp:posOffset>
                      </wp:positionV>
                      <wp:extent cx="0" cy="260985"/>
                      <wp:effectExtent l="76200" t="0" r="57150" b="62865"/>
                      <wp:wrapNone/>
                      <wp:docPr id="360077180" name="Straight Arrow Connector 1"/>
                      <wp:cNvGraphicFramePr/>
                      <a:graphic xmlns:a="http://schemas.openxmlformats.org/drawingml/2006/main">
                        <a:graphicData uri="http://schemas.microsoft.com/office/word/2010/wordprocessingShape">
                          <wps:wsp>
                            <wps:cNvCnPr/>
                            <wps:spPr>
                              <a:xfrm>
                                <a:off x="0" y="0"/>
                                <a:ext cx="0" cy="2609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6421E4E">
                    <v:shapetype id="_x0000_t32" coordsize="21600,21600" o:oned="t" filled="f" o:spt="32" path="m,l21600,21600e" w14:anchorId="0E16044B">
                      <v:path fillok="f" arrowok="t" o:connecttype="none"/>
                      <o:lock v:ext="edit" shapetype="t"/>
                    </v:shapetype>
                    <v:shape id="Straight Arrow Connector 1" style="position:absolute;margin-left:106.25pt;margin-top:25.9pt;width:0;height:20.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">
                      <v:stroke joinstyle="miter" endarrow="block"/>
                    </v:shape>
                  </w:pict>
                </mc:Fallback>
              </mc:AlternateContent>
            </w:r>
            <w:r w:rsidR="006F5BF2">
              <w:rPr>
                <w:rFonts w:ascii="DS-Digital" w:hAnsi="DS-Digital"/>
                <w:b/>
                <w:bCs/>
                <w:sz w:val="32"/>
                <w:szCs w:val="32"/>
              </w:rPr>
              <w:t>CLASSE</w:t>
            </w:r>
          </w:p>
        </w:tc>
        <w:tc>
          <w:tcPr>
            <w:tcW w:w="4332" w:type="dxa"/>
            <w:shd w:val="clear" w:color="auto" w:fill="FFFF00"/>
            <w:tcMar/>
          </w:tcPr>
          <w:p w:rsidRPr="009745C9" w:rsidR="00EE689F" w:rsidP="00F40DC2" w:rsidRDefault="00EE689F" w14:paraId="117EA3DB" w14:textId="77777777">
            <w:pPr>
              <w:spacing w:line="480" w:lineRule="auto"/>
              <w:jc w:val="center"/>
              <w:rPr>
                <w:rFonts w:ascii="DS-Digital" w:hAnsi="DS-Digital"/>
                <w:b/>
                <w:bCs/>
                <w:sz w:val="32"/>
                <w:szCs w:val="32"/>
              </w:rPr>
            </w:pPr>
            <w:r w:rsidRPr="009745C9">
              <w:rPr>
                <w:rFonts w:ascii="DS-Digital" w:hAnsi="DS-Digital"/>
                <w:b/>
                <w:bCs/>
                <w:noProof/>
                <w:sz w:val="32"/>
                <w:szCs w:val="32"/>
              </w:rPr>
              <mc:AlternateContent>
                <mc:Choice Requires="wps">
                  <w:drawing>
                    <wp:anchor distT="0" distB="0" distL="114300" distR="114300" simplePos="0" relativeHeight="251662336" behindDoc="0" locked="0" layoutInCell="1" allowOverlap="1" wp14:anchorId="06CC072A" wp14:editId="5C3B8696">
                      <wp:simplePos x="0" y="0"/>
                      <wp:positionH relativeFrom="column">
                        <wp:posOffset>1758587</wp:posOffset>
                      </wp:positionH>
                      <wp:positionV relativeFrom="page">
                        <wp:posOffset>117203</wp:posOffset>
                      </wp:positionV>
                      <wp:extent cx="0" cy="260985"/>
                      <wp:effectExtent l="76200" t="0" r="57150" b="62865"/>
                      <wp:wrapNone/>
                      <wp:docPr id="2045133478" name="Straight Arrow Connector 1"/>
                      <wp:cNvGraphicFramePr/>
                      <a:graphic xmlns:a="http://schemas.openxmlformats.org/drawingml/2006/main">
                        <a:graphicData uri="http://schemas.microsoft.com/office/word/2010/wordprocessingShape">
                          <wps:wsp>
                            <wps:cNvCnPr/>
                            <wps:spPr>
                              <a:xfrm>
                                <a:off x="0" y="0"/>
                                <a:ext cx="0" cy="2609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2BC41C3F">
                    <v:shape id="Straight Arrow Connector 1" style="position:absolute;margin-left:138.45pt;margin-top:9.25pt;width:0;height:20.55pt;z-index:251662336;visibility:visible;mso-wrap-style:square;mso-wrap-distance-left:9pt;mso-wrap-distance-top:0;mso-wrap-distance-right:9pt;mso-wrap-distance-bottom:0;mso-position-horizontal:absolute;mso-position-horizontal-relative:text;mso-position-vertical:absolute;mso-position-vertical-relative:page" o:spid="_x0000_s1026" strokecolor="#4472c4 [320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" w14:anchorId="1445562B">
                      <v:stroke joinstyle="miter" endarrow="block"/>
                      <w10:wrap anchory="page"/>
                    </v:shape>
                  </w:pict>
                </mc:Fallback>
              </mc:AlternateContent>
            </w:r>
            <w:r w:rsidRPr="009745C9">
              <w:rPr>
                <w:rFonts w:ascii="DS-Digital" w:hAnsi="DS-Digital"/>
                <w:b/>
                <w:bCs/>
                <w:noProof/>
                <w:sz w:val="32"/>
                <w:szCs w:val="32"/>
              </w:rPr>
              <w:t>NOM</w:t>
            </w:r>
          </w:p>
        </w:tc>
        <w:tc>
          <w:tcPr>
            <w:tcW w:w="4332" w:type="dxa"/>
            <w:tcBorders>
              <w:bottom w:val="single" w:color="8496B0" w:themeColor="text2" w:themeTint="99" w:sz="8" w:space="0"/>
            </w:tcBorders>
            <w:shd w:val="clear" w:color="auto" w:fill="FFFF00"/>
            <w:tcMar/>
          </w:tcPr>
          <w:p w:rsidRPr="009745C9" w:rsidR="00EE689F" w:rsidP="00F40DC2" w:rsidRDefault="00EE689F" w14:paraId="4260C9F9" w14:textId="77777777">
            <w:pPr>
              <w:spacing w:line="480" w:lineRule="auto"/>
              <w:jc w:val="center"/>
              <w:rPr>
                <w:rFonts w:ascii="DS-Digital" w:hAnsi="DS-Digital"/>
                <w:b/>
                <w:bCs/>
                <w:sz w:val="32"/>
                <w:szCs w:val="32"/>
              </w:rPr>
            </w:pPr>
            <w:r w:rsidRPr="009745C9">
              <w:rPr>
                <w:rFonts w:ascii="DS-Digital" w:hAnsi="DS-Digital"/>
                <w:b/>
                <w:bCs/>
                <w:noProof/>
                <w:sz w:val="32"/>
                <w:szCs w:val="32"/>
              </w:rPr>
              <mc:AlternateContent>
                <mc:Choice Requires="wps">
                  <w:drawing>
                    <wp:anchor distT="0" distB="0" distL="114300" distR="114300" simplePos="0" relativeHeight="251663360" behindDoc="0" locked="0" layoutInCell="1" allowOverlap="1" wp14:anchorId="72A70866" wp14:editId="0CFA1E14">
                      <wp:simplePos x="0" y="0"/>
                      <wp:positionH relativeFrom="column">
                        <wp:posOffset>1889760</wp:posOffset>
                      </wp:positionH>
                      <wp:positionV relativeFrom="page">
                        <wp:posOffset>117203</wp:posOffset>
                      </wp:positionV>
                      <wp:extent cx="0" cy="260985"/>
                      <wp:effectExtent l="76200" t="0" r="57150" b="62865"/>
                      <wp:wrapNone/>
                      <wp:docPr id="604556343" name="Straight Arrow Connector 1"/>
                      <wp:cNvGraphicFramePr/>
                      <a:graphic xmlns:a="http://schemas.openxmlformats.org/drawingml/2006/main">
                        <a:graphicData uri="http://schemas.microsoft.com/office/word/2010/wordprocessingShape">
                          <wps:wsp>
                            <wps:cNvCnPr/>
                            <wps:spPr>
                              <a:xfrm>
                                <a:off x="0" y="0"/>
                                <a:ext cx="0" cy="2609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3AA1ABDB">
                    <v:shape id="Straight Arrow Connector 1" style="position:absolute;margin-left:148.8pt;margin-top:9.25pt;width:0;height:20.55pt;z-index:251663360;visibility:visible;mso-wrap-style:square;mso-wrap-distance-left:9pt;mso-wrap-distance-top:0;mso-wrap-distance-right:9pt;mso-wrap-distance-bottom:0;mso-position-horizontal:absolute;mso-position-horizontal-relative:text;mso-position-vertical:absolute;mso-position-vertical-relative:page" o:spid="_x0000_s1026" strokecolor="#4472c4 [320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" w14:anchorId="2DBA9723">
                      <v:stroke joinstyle="miter" endarrow="block"/>
                      <w10:wrap anchory="page"/>
                    </v:shape>
                  </w:pict>
                </mc:Fallback>
              </mc:AlternateContent>
            </w:r>
            <w:r w:rsidRPr="009745C9">
              <w:rPr>
                <w:rFonts w:ascii="DS-Digital" w:hAnsi="DS-Digital"/>
                <w:b/>
                <w:bCs/>
                <w:noProof/>
                <w:sz w:val="32"/>
                <w:szCs w:val="32"/>
              </w:rPr>
              <w:t>Prenom</w:t>
            </w:r>
          </w:p>
        </w:tc>
      </w:tr>
      <w:tr w:rsidR="003D703D" w:rsidTr="5B78AF78" w14:paraId="665A3CB6" w14:textId="77777777">
        <w:trPr>
          <w:trHeight w:val="1066"/>
          <w:jc w:val="center"/>
        </w:trPr>
        <w:tc>
          <w:tcPr>
            <w:tcW w:w="4332" w:type="dxa"/>
            <w:tcMar/>
          </w:tcPr>
          <w:p w:rsidR="003D703D" w:rsidP="00F40DC2" w:rsidRDefault="003D703D" w14:paraId="0BA3A8B8" w14:textId="77777777">
            <w:pPr>
              <w:spacing w:line="480" w:lineRule="auto"/>
              <w:rPr>
                <w:rFonts w:ascii="Amasis MT Pro Black" w:hAnsi="Amasis MT Pro Black"/>
              </w:rPr>
            </w:pPr>
          </w:p>
          <w:p w:rsidR="003D703D" w:rsidP="00F40DC2" w:rsidRDefault="009A712F" w14:paraId="01D5357F" w14:textId="60751F91">
            <w:pPr>
              <w:spacing w:line="480" w:lineRule="auto"/>
              <w:rPr>
                <w:rFonts w:ascii="Amasis MT Pro Black" w:hAnsi="Amasis MT Pro Black"/>
              </w:rPr>
            </w:pPr>
            <w:r>
              <w:rPr>
                <w:rFonts w:ascii="Amasis MT Pro Black" w:hAnsi="Amasis MT Pro Black"/>
              </w:rPr>
              <w:t>SPE D</w:t>
            </w:r>
          </w:p>
        </w:tc>
        <w:tc>
          <w:tcPr>
            <w:tcW w:w="4332" w:type="dxa"/>
            <w:tcBorders>
              <w:right w:val="single" w:color="8496B0" w:themeColor="text2" w:themeTint="99" w:sz="8" w:space="0"/>
            </w:tcBorders>
            <w:tcMar/>
          </w:tcPr>
          <w:p w:rsidR="003D703D" w:rsidP="00F40DC2" w:rsidRDefault="003D703D" w14:paraId="6598A77A" w14:textId="77777777">
            <w:pPr>
              <w:spacing w:line="480" w:lineRule="auto"/>
              <w:rPr>
                <w:rFonts w:ascii="Amasis MT Pro Black" w:hAnsi="Amasis MT Pro Black"/>
              </w:rPr>
            </w:pPr>
          </w:p>
          <w:p w:rsidR="003D703D" w:rsidP="00F40DC2" w:rsidRDefault="009A712F" w14:paraId="6B71EBD4" w14:textId="55461EAD">
            <w:pPr>
              <w:spacing w:line="480" w:lineRule="auto"/>
              <w:rPr>
                <w:rFonts w:ascii="Amasis MT Pro Black" w:hAnsi="Amasis MT Pro Black"/>
              </w:rPr>
            </w:pPr>
            <w:r w:rsidRPr="5B78AF78" w:rsidR="4A05D0AD">
              <w:rPr>
                <w:rFonts w:ascii="Amasis MT Pro Black" w:hAnsi="Amasis MT Pro Black"/>
              </w:rPr>
              <w:t>LEGAS</w:t>
            </w:r>
          </w:p>
        </w:tc>
        <w:tc>
          <w:tcPr>
            <w:tcW w:w="4332" w:type="dxa"/>
            <w:tcBorders>
              <w:top w:val="single" w:color="8496B0" w:themeColor="text2" w:themeTint="99" w:sz="8" w:space="0"/>
              <w:left w:val="single" w:color="8496B0" w:themeColor="text2" w:themeTint="99" w:sz="8" w:space="0"/>
            </w:tcBorders>
            <w:tcMar/>
          </w:tcPr>
          <w:p w:rsidR="003D703D" w:rsidP="00F40DC2" w:rsidRDefault="003D703D" w14:paraId="2832316F" w14:textId="4FC5F20B">
            <w:pPr>
              <w:spacing w:line="480" w:lineRule="auto"/>
              <w:rPr>
                <w:rFonts w:ascii="Amasis MT Pro Black" w:hAnsi="Amasis MT Pro Black"/>
              </w:rPr>
            </w:pPr>
          </w:p>
          <w:p w:rsidR="003D703D" w:rsidP="00F40DC2" w:rsidRDefault="009A712F" w14:paraId="0C7101AF" w14:textId="1697409B">
            <w:pPr>
              <w:spacing w:line="480" w:lineRule="auto"/>
              <w:rPr>
                <w:rFonts w:ascii="Amasis MT Pro Black" w:hAnsi="Amasis MT Pro Black"/>
              </w:rPr>
            </w:pPr>
            <w:r w:rsidRPr="5B78AF78" w:rsidR="4A05D0AD">
              <w:rPr>
                <w:rFonts w:ascii="Amasis MT Pro Black" w:hAnsi="Amasis MT Pro Black"/>
              </w:rPr>
              <w:t>Arthur</w:t>
            </w:r>
          </w:p>
        </w:tc>
      </w:tr>
    </w:tbl>
    <w:p w:rsidR="007F2AA1" w:rsidP="007F2AA1" w:rsidRDefault="007F2AA1" w14:paraId="41DCF5EC" w14:textId="77777777">
      <w:pPr>
        <w:spacing w:after="0"/>
        <w:jc w:val="center"/>
        <w:rPr>
          <w:rFonts w:ascii="Seaford Display" w:hAnsi="Seaford Display" w:cstheme="minorHAnsi"/>
          <w:b/>
          <w:bCs/>
          <w:color w:val="000000" w:themeColor="text1"/>
          <w:sz w:val="28"/>
          <w:szCs w:val="28"/>
        </w:rPr>
      </w:pPr>
      <w:bookmarkStart w:name="_Hlk176450952" w:id="1"/>
      <w:bookmarkEnd w:id="0"/>
      <w:bookmarkEnd w:id="1"/>
    </w:p>
    <w:p w:rsidRPr="0062523E" w:rsidR="00B93932" w:rsidP="007F2AA1" w:rsidRDefault="007F2AA1" w14:paraId="11AF8652" w14:textId="11268996">
      <w:pPr>
        <w:spacing w:after="0"/>
        <w:jc w:val="center"/>
        <w:rPr>
          <w:rFonts w:ascii="Seaford Display" w:hAnsi="Seaford Display" w:cstheme="minorHAnsi"/>
          <w:b/>
          <w:bCs/>
          <w:color w:val="000000" w:themeColor="text1"/>
          <w:sz w:val="28"/>
          <w:szCs w:val="28"/>
        </w:rPr>
      </w:pPr>
      <w:r>
        <w:rPr>
          <w:rFonts w:ascii="Seaford Display" w:hAnsi="Seaford Display" w:cstheme="minorHAnsi"/>
          <w:b/>
          <w:bCs/>
          <w:color w:val="000000" w:themeColor="text1"/>
          <w:sz w:val="28"/>
          <w:szCs w:val="28"/>
        </w:rPr>
        <w:t>« Barème et Consignes »</w:t>
      </w:r>
    </w:p>
    <w:p w:rsidRPr="009311C7" w:rsidR="00B93932" w:rsidP="009311C7" w:rsidRDefault="009311C7" w14:paraId="15C0A7BF" w14:textId="25790163">
      <w:pPr>
        <w:pStyle w:val="Paragraphedeliste"/>
        <w:numPr>
          <w:ilvl w:val="0"/>
          <w:numId w:val="40"/>
        </w:numPr>
        <w:pBdr>
          <w:top w:val="single" w:color="8496B0" w:themeColor="text2" w:themeTint="99" w:sz="4" w:space="1"/>
          <w:left w:val="single" w:color="8496B0" w:themeColor="text2" w:themeTint="99" w:sz="4" w:space="4"/>
          <w:bottom w:val="single" w:color="8496B0" w:themeColor="text2" w:themeTint="99" w:sz="4" w:space="1"/>
          <w:right w:val="single" w:color="8496B0" w:themeColor="text2" w:themeTint="99" w:sz="4" w:space="4"/>
        </w:pBdr>
        <w:spacing w:line="360" w:lineRule="auto"/>
        <w:ind w:left="0" w:firstLine="0"/>
        <w:jc w:val="both"/>
        <w:rPr>
          <w:rFonts w:ascii="Seaford Display" w:hAnsi="Seaford Display"/>
          <w:b/>
          <w:bCs/>
          <w:color w:val="000000" w:themeColor="text1"/>
          <w:sz w:val="28"/>
          <w:szCs w:val="28"/>
        </w:rPr>
      </w:pPr>
      <w:r w:rsidRPr="009311C7">
        <w:rPr>
          <w:rFonts w:ascii="Seaford Display" w:hAnsi="Seaford Display"/>
          <w:b/>
          <w:bCs/>
          <w:color w:val="000000" w:themeColor="text1"/>
          <w:sz w:val="28"/>
          <w:szCs w:val="28"/>
        </w:rPr>
        <w:t>Barème :</w:t>
      </w:r>
      <w:r>
        <w:rPr>
          <w:rFonts w:ascii="Seaford Display" w:hAnsi="Seaford Display"/>
          <w:b/>
          <w:bCs/>
          <w:color w:val="000000" w:themeColor="text1"/>
          <w:sz w:val="28"/>
          <w:szCs w:val="28"/>
        </w:rPr>
        <w:t xml:space="preserve"> </w:t>
      </w:r>
      <w:r w:rsidRPr="009311C7" w:rsidR="00B93932">
        <w:rPr>
          <w:rFonts w:ascii="Seaford Display" w:hAnsi="Seaford Display"/>
          <w:b/>
          <w:bCs/>
          <w:color w:val="000000" w:themeColor="text1"/>
          <w:sz w:val="28"/>
          <w:szCs w:val="28"/>
        </w:rPr>
        <w:t>Ce devoir TP est noté sur 20 points. Un point et demi est réservé au respect des consignes et la qualité de compte rendu.</w:t>
      </w:r>
    </w:p>
    <w:p w:rsidRPr="009311C7" w:rsidR="00B93932" w:rsidP="009311C7" w:rsidRDefault="00B93932" w14:paraId="1AF00775" w14:textId="77777777">
      <w:pPr>
        <w:pStyle w:val="Paragraphedeliste"/>
        <w:numPr>
          <w:ilvl w:val="0"/>
          <w:numId w:val="40"/>
        </w:numPr>
        <w:pBdr>
          <w:top w:val="single" w:color="8496B0" w:themeColor="text2" w:themeTint="99" w:sz="4" w:space="1"/>
          <w:left w:val="single" w:color="8496B0" w:themeColor="text2" w:themeTint="99" w:sz="4" w:space="4"/>
          <w:bottom w:val="single" w:color="8496B0" w:themeColor="text2" w:themeTint="99" w:sz="4" w:space="1"/>
          <w:right w:val="single" w:color="8496B0" w:themeColor="text2" w:themeTint="99" w:sz="4" w:space="4"/>
        </w:pBdr>
        <w:spacing w:line="360" w:lineRule="auto"/>
        <w:ind w:left="0" w:firstLine="0"/>
        <w:jc w:val="both"/>
        <w:rPr>
          <w:rFonts w:ascii="Seaford Display" w:hAnsi="Seaford Display"/>
          <w:b/>
          <w:bCs/>
          <w:color w:val="000000" w:themeColor="text1"/>
          <w:sz w:val="28"/>
          <w:szCs w:val="28"/>
        </w:rPr>
      </w:pPr>
      <w:r w:rsidRPr="009311C7">
        <w:rPr>
          <w:rFonts w:ascii="Seaford Display" w:hAnsi="Seaford Display"/>
          <w:b/>
          <w:bCs/>
          <w:color w:val="000000" w:themeColor="text1"/>
          <w:sz w:val="28"/>
          <w:szCs w:val="28"/>
        </w:rPr>
        <w:t xml:space="preserve">Consignes :  </w:t>
      </w:r>
    </w:p>
    <w:p w:rsidR="00B93932" w:rsidP="003758F0" w:rsidRDefault="00B93932" w14:paraId="055AC868" w14:textId="0C6FF0C2">
      <w:pPr>
        <w:pStyle w:val="Paragraphedeliste"/>
        <w:numPr>
          <w:ilvl w:val="0"/>
          <w:numId w:val="39"/>
        </w:numPr>
        <w:pBdr>
          <w:top w:val="single" w:color="8496B0" w:themeColor="text2" w:themeTint="99" w:sz="4" w:space="1"/>
          <w:left w:val="single" w:color="8496B0" w:themeColor="text2" w:themeTint="99" w:sz="4" w:space="4"/>
          <w:bottom w:val="single" w:color="8496B0" w:themeColor="text2" w:themeTint="99" w:sz="4" w:space="1"/>
          <w:right w:val="single" w:color="8496B0" w:themeColor="text2" w:themeTint="99" w:sz="4" w:space="4"/>
        </w:pBdr>
        <w:spacing w:line="480" w:lineRule="auto"/>
        <w:ind w:left="0" w:firstLine="0"/>
        <w:jc w:val="both"/>
        <w:rPr>
          <w:rFonts w:ascii="Seaford Display" w:hAnsi="Seaford Display"/>
          <w:b/>
          <w:bCs/>
          <w:color w:val="000000" w:themeColor="text1"/>
          <w:sz w:val="28"/>
          <w:szCs w:val="28"/>
        </w:rPr>
      </w:pPr>
      <w:r w:rsidRPr="0062523E">
        <w:rPr>
          <w:rFonts w:ascii="Seaford Display" w:hAnsi="Seaford Display"/>
          <w:b/>
          <w:bCs/>
          <w:color w:val="000000" w:themeColor="text1"/>
          <w:sz w:val="28"/>
          <w:szCs w:val="28"/>
        </w:rPr>
        <w:t xml:space="preserve">Les captures </w:t>
      </w:r>
      <w:proofErr w:type="gramStart"/>
      <w:r w:rsidRPr="0062523E">
        <w:rPr>
          <w:rFonts w:ascii="Seaford Display" w:hAnsi="Seaford Display"/>
          <w:b/>
          <w:bCs/>
          <w:color w:val="000000" w:themeColor="text1"/>
          <w:sz w:val="28"/>
          <w:szCs w:val="28"/>
        </w:rPr>
        <w:t>demandées  pour</w:t>
      </w:r>
      <w:proofErr w:type="gramEnd"/>
      <w:r w:rsidRPr="0062523E">
        <w:rPr>
          <w:rFonts w:ascii="Seaford Display" w:hAnsi="Seaford Display"/>
          <w:b/>
          <w:bCs/>
          <w:color w:val="000000" w:themeColor="text1"/>
          <w:sz w:val="28"/>
          <w:szCs w:val="28"/>
        </w:rPr>
        <w:t xml:space="preserve"> ce devoir TP doivent être prises en mode </w:t>
      </w:r>
      <w:proofErr w:type="gramStart"/>
      <w:r w:rsidRPr="0062523E">
        <w:rPr>
          <w:rFonts w:ascii="Seaford Display" w:hAnsi="Seaford Display"/>
          <w:b/>
          <w:bCs/>
          <w:color w:val="000000" w:themeColor="text1"/>
          <w:sz w:val="28"/>
          <w:szCs w:val="28"/>
        </w:rPr>
        <w:t>«  PLEIN</w:t>
      </w:r>
      <w:proofErr w:type="gramEnd"/>
      <w:r w:rsidRPr="0062523E">
        <w:rPr>
          <w:rFonts w:ascii="Seaford Display" w:hAnsi="Seaford Display"/>
          <w:b/>
          <w:bCs/>
          <w:color w:val="000000" w:themeColor="text1"/>
          <w:sz w:val="28"/>
          <w:szCs w:val="28"/>
        </w:rPr>
        <w:t xml:space="preserve"> ECRAN » et montrer la barre des taches horizontal</w:t>
      </w:r>
      <w:r>
        <w:rPr>
          <w:rFonts w:ascii="Seaford Display" w:hAnsi="Seaford Display"/>
          <w:b/>
          <w:bCs/>
          <w:color w:val="000000" w:themeColor="text1"/>
          <w:sz w:val="28"/>
          <w:szCs w:val="28"/>
        </w:rPr>
        <w:t>e</w:t>
      </w:r>
      <w:r w:rsidRPr="0062523E">
        <w:rPr>
          <w:rFonts w:ascii="Seaford Display" w:hAnsi="Seaford Display"/>
          <w:b/>
          <w:bCs/>
          <w:color w:val="000000" w:themeColor="text1"/>
          <w:sz w:val="28"/>
          <w:szCs w:val="28"/>
        </w:rPr>
        <w:t xml:space="preserve"> de votre ordinateur personnel (heure </w:t>
      </w:r>
      <w:r w:rsidR="009311C7">
        <w:rPr>
          <w:rFonts w:ascii="Seaford Display" w:hAnsi="Seaford Display"/>
          <w:b/>
          <w:bCs/>
          <w:color w:val="000000" w:themeColor="text1"/>
          <w:sz w:val="28"/>
          <w:szCs w:val="28"/>
        </w:rPr>
        <w:t xml:space="preserve">et date </w:t>
      </w:r>
      <w:r w:rsidRPr="0062523E">
        <w:rPr>
          <w:rFonts w:ascii="Seaford Display" w:hAnsi="Seaford Display"/>
          <w:b/>
          <w:bCs/>
          <w:color w:val="000000" w:themeColor="text1"/>
          <w:sz w:val="28"/>
          <w:szCs w:val="28"/>
        </w:rPr>
        <w:t>de la prise de la capture incluse</w:t>
      </w:r>
      <w:r w:rsidR="009311C7">
        <w:rPr>
          <w:rFonts w:ascii="Seaford Display" w:hAnsi="Seaford Display"/>
          <w:b/>
          <w:bCs/>
          <w:color w:val="000000" w:themeColor="text1"/>
          <w:sz w:val="28"/>
          <w:szCs w:val="28"/>
        </w:rPr>
        <w:t>s</w:t>
      </w:r>
      <w:r w:rsidRPr="0062523E">
        <w:rPr>
          <w:rFonts w:ascii="Seaford Display" w:hAnsi="Seaford Display"/>
          <w:b/>
          <w:bCs/>
          <w:color w:val="000000" w:themeColor="text1"/>
          <w:sz w:val="28"/>
          <w:szCs w:val="28"/>
        </w:rPr>
        <w:t> </w:t>
      </w:r>
      <w:proofErr w:type="gramStart"/>
      <w:r w:rsidRPr="0062523E">
        <w:rPr>
          <w:rFonts w:ascii="Seaford Display" w:hAnsi="Seaford Display"/>
          <w:b/>
          <w:bCs/>
          <w:color w:val="000000" w:themeColor="text1"/>
          <w:sz w:val="28"/>
          <w:szCs w:val="28"/>
        </w:rPr>
        <w:t>! )</w:t>
      </w:r>
      <w:proofErr w:type="gramEnd"/>
      <w:r w:rsidRPr="0062523E">
        <w:rPr>
          <w:rFonts w:ascii="Seaford Display" w:hAnsi="Seaford Display"/>
          <w:b/>
          <w:bCs/>
          <w:color w:val="000000" w:themeColor="text1"/>
          <w:sz w:val="28"/>
          <w:szCs w:val="28"/>
        </w:rPr>
        <w:t>.</w:t>
      </w:r>
    </w:p>
    <w:p w:rsidRPr="00D86D77" w:rsidR="00B93932" w:rsidP="003758F0" w:rsidRDefault="00B93932" w14:paraId="06C6FA67" w14:textId="06DE091D">
      <w:pPr>
        <w:pStyle w:val="Paragraphedeliste"/>
        <w:numPr>
          <w:ilvl w:val="0"/>
          <w:numId w:val="39"/>
        </w:numPr>
        <w:pBdr>
          <w:top w:val="single" w:color="8496B0" w:themeColor="text2" w:themeTint="99" w:sz="4" w:space="1"/>
          <w:left w:val="single" w:color="8496B0" w:themeColor="text2" w:themeTint="99" w:sz="4" w:space="4"/>
          <w:bottom w:val="single" w:color="8496B0" w:themeColor="text2" w:themeTint="99" w:sz="4" w:space="1"/>
          <w:right w:val="single" w:color="8496B0" w:themeColor="text2" w:themeTint="99" w:sz="4" w:space="4"/>
        </w:pBdr>
        <w:spacing w:line="480" w:lineRule="auto"/>
        <w:ind w:left="0" w:firstLine="0"/>
        <w:jc w:val="both"/>
        <w:rPr>
          <w:rFonts w:ascii="Seaford Display" w:hAnsi="Seaford Display"/>
          <w:color w:val="000000" w:themeColor="text1"/>
          <w:sz w:val="28"/>
          <w:szCs w:val="28"/>
        </w:rPr>
      </w:pPr>
      <w:r>
        <w:rPr>
          <w:rFonts w:ascii="Seaford Display" w:hAnsi="Seaford Display"/>
          <w:b/>
          <w:bCs/>
          <w:color w:val="000000" w:themeColor="text1"/>
          <w:sz w:val="28"/>
          <w:szCs w:val="28"/>
        </w:rPr>
        <w:t xml:space="preserve">Pour faire votre compte rendu, vous devez </w:t>
      </w:r>
      <w:r w:rsidRPr="00D875AA">
        <w:rPr>
          <w:rFonts w:ascii="Seaford Display" w:hAnsi="Seaford Display"/>
          <w:b/>
          <w:bCs/>
          <w:color w:val="000000" w:themeColor="text1"/>
          <w:sz w:val="28"/>
          <w:szCs w:val="28"/>
          <w:u w:val="single"/>
        </w:rPr>
        <w:t>obligatoirement</w:t>
      </w:r>
      <w:r>
        <w:rPr>
          <w:rFonts w:ascii="Seaford Display" w:hAnsi="Seaford Display"/>
          <w:b/>
          <w:bCs/>
          <w:color w:val="000000" w:themeColor="text1"/>
          <w:sz w:val="28"/>
          <w:szCs w:val="28"/>
        </w:rPr>
        <w:t xml:space="preserve"> utiliser </w:t>
      </w:r>
      <w:r w:rsidR="002F17CF">
        <w:rPr>
          <w:rFonts w:ascii="Seaford Display" w:hAnsi="Seaford Display"/>
          <w:b/>
          <w:bCs/>
          <w:color w:val="000000" w:themeColor="text1"/>
          <w:sz w:val="28"/>
          <w:szCs w:val="28"/>
        </w:rPr>
        <w:t>ce</w:t>
      </w:r>
      <w:r>
        <w:rPr>
          <w:rFonts w:ascii="Seaford Display" w:hAnsi="Seaford Display"/>
          <w:b/>
          <w:bCs/>
          <w:color w:val="000000" w:themeColor="text1"/>
          <w:sz w:val="28"/>
          <w:szCs w:val="28"/>
        </w:rPr>
        <w:t xml:space="preserve"> document en évitant de changer les zones de ce document qu’on ne vous demande pas de changer.</w:t>
      </w:r>
    </w:p>
    <w:p w:rsidRPr="0062523E" w:rsidR="00B93932" w:rsidP="003758F0" w:rsidRDefault="00B93932" w14:paraId="1A80F2E0" w14:textId="3D409155">
      <w:pPr>
        <w:pStyle w:val="Paragraphedeliste"/>
        <w:numPr>
          <w:ilvl w:val="0"/>
          <w:numId w:val="39"/>
        </w:numPr>
        <w:pBdr>
          <w:top w:val="single" w:color="8496B0" w:themeColor="text2" w:themeTint="99" w:sz="4" w:space="1"/>
          <w:left w:val="single" w:color="8496B0" w:themeColor="text2" w:themeTint="99" w:sz="4" w:space="4"/>
          <w:bottom w:val="single" w:color="8496B0" w:themeColor="text2" w:themeTint="99" w:sz="4" w:space="1"/>
          <w:right w:val="single" w:color="8496B0" w:themeColor="text2" w:themeTint="99" w:sz="4" w:space="4"/>
        </w:pBdr>
        <w:spacing w:after="0" w:line="480" w:lineRule="auto"/>
        <w:ind w:left="0" w:firstLine="0"/>
        <w:jc w:val="both"/>
        <w:rPr>
          <w:rFonts w:ascii="Seaford Display" w:hAnsi="Seaford Display"/>
          <w:b/>
          <w:bCs/>
          <w:color w:val="000000" w:themeColor="text1"/>
          <w:sz w:val="28"/>
          <w:szCs w:val="28"/>
        </w:rPr>
      </w:pPr>
      <w:r w:rsidRPr="0062523E">
        <w:rPr>
          <w:rFonts w:ascii="Seaford Display" w:hAnsi="Seaford Display"/>
          <w:b/>
          <w:bCs/>
          <w:color w:val="000000" w:themeColor="text1"/>
          <w:sz w:val="28"/>
          <w:szCs w:val="28"/>
        </w:rPr>
        <w:t>Le compte rendu doit être converti en PDF et importé sur MOODLE avant la date limite indiquée</w:t>
      </w:r>
      <w:r w:rsidR="0038217F">
        <w:rPr>
          <w:rFonts w:ascii="Seaford Display" w:hAnsi="Seaford Display"/>
          <w:b/>
          <w:bCs/>
          <w:color w:val="000000" w:themeColor="text1"/>
          <w:sz w:val="28"/>
          <w:szCs w:val="28"/>
        </w:rPr>
        <w:t xml:space="preserve"> par votre enseignant</w:t>
      </w:r>
      <w:r w:rsidRPr="0062523E">
        <w:rPr>
          <w:rFonts w:ascii="Seaford Display" w:hAnsi="Seaford Display"/>
          <w:b/>
          <w:bCs/>
          <w:color w:val="000000" w:themeColor="text1"/>
          <w:sz w:val="28"/>
          <w:szCs w:val="28"/>
        </w:rPr>
        <w:t xml:space="preserve">. </w:t>
      </w:r>
    </w:p>
    <w:p w:rsidR="007729EA" w:rsidP="007729EA" w:rsidRDefault="007729EA" w14:paraId="45EF4C50" w14:textId="77777777">
      <w:pPr>
        <w:pStyle w:val="Paragraphedeliste"/>
        <w:tabs>
          <w:tab w:val="left" w:pos="0"/>
        </w:tabs>
        <w:spacing w:after="0" w:line="360" w:lineRule="auto"/>
        <w:jc w:val="both"/>
        <w:rPr>
          <w:rFonts w:ascii="Bahnschrift" w:hAnsi="Bahnschrift"/>
          <w:sz w:val="28"/>
          <w:szCs w:val="28"/>
        </w:rPr>
        <w:sectPr w:rsidR="007729EA" w:rsidSect="0081497A">
          <w:headerReference w:type="default" r:id="rId8"/>
          <w:footerReference w:type="default" r:id="rId9"/>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p>
    <w:p w:rsidR="002846E8" w:rsidP="002846E8" w:rsidRDefault="004E083B" w14:paraId="133079BB" w14:textId="5EAAC67A">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588D27D6" wp14:editId="46CCC7FE">
            <wp:extent cx="360000" cy="360000"/>
            <wp:effectExtent l="0" t="0" r="0" b="2540"/>
            <wp:docPr id="159191262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rot="5400000">
                      <a:off x="0" y="0"/>
                      <a:ext cx="360000" cy="360000"/>
                    </a:xfrm>
                    <a:prstGeom prst="rect">
                      <a:avLst/>
                    </a:prstGeom>
                  </pic:spPr>
                </pic:pic>
              </a:graphicData>
            </a:graphic>
          </wp:inline>
        </w:drawing>
      </w:r>
      <w:r w:rsidR="002846E8">
        <w:rPr>
          <w:noProof/>
        </w:rPr>
        <w:drawing>
          <wp:inline distT="0" distB="0" distL="0" distR="0" wp14:anchorId="28D0B359" wp14:editId="4CD1CBD1">
            <wp:extent cx="360000" cy="360000"/>
            <wp:effectExtent l="0" t="0" r="0" b="2540"/>
            <wp:docPr id="24468051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rot="16200000">
                      <a:off x="0" y="0"/>
                      <a:ext cx="360000" cy="360000"/>
                    </a:xfrm>
                    <a:prstGeom prst="rect">
                      <a:avLst/>
                    </a:prstGeom>
                  </pic:spPr>
                </pic:pic>
              </a:graphicData>
            </a:graphic>
          </wp:inline>
        </w:drawing>
      </w:r>
    </w:p>
    <w:p w:rsidRPr="00394D0C" w:rsidR="00846910" w:rsidP="00394D0C" w:rsidRDefault="00321189" w14:paraId="436EB888" w14:textId="400FEA33">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00562CD3">
        <w:rPr>
          <w:rFonts w:ascii="Bahnschrift" w:hAnsi="Bahnschrift"/>
          <w:sz w:val="28"/>
          <w:szCs w:val="28"/>
        </w:rPr>
        <w:t xml:space="preserve">une capture, prise en mode plein écran, </w:t>
      </w:r>
      <w:r w:rsidR="00457202">
        <w:rPr>
          <w:rFonts w:ascii="Bahnschrift" w:hAnsi="Bahnschrift"/>
          <w:sz w:val="28"/>
          <w:szCs w:val="28"/>
        </w:rPr>
        <w:t>montrant</w:t>
      </w:r>
      <w:r w:rsidR="00636760">
        <w:rPr>
          <w:rFonts w:ascii="Bahnschrift" w:hAnsi="Bahnschrift"/>
          <w:sz w:val="28"/>
          <w:szCs w:val="28"/>
        </w:rPr>
        <w:t xml:space="preserve"> </w:t>
      </w:r>
      <w:r w:rsidR="004832C9">
        <w:rPr>
          <w:rFonts w:ascii="Bahnschrift" w:hAnsi="Bahnschrift"/>
          <w:sz w:val="28"/>
          <w:szCs w:val="28"/>
          <w:highlight w:val="yellow"/>
          <w:u w:val="single"/>
        </w:rPr>
        <w:t>le</w:t>
      </w:r>
      <w:r w:rsidRPr="00457202" w:rsidR="00636760">
        <w:rPr>
          <w:rFonts w:ascii="Bahnschrift" w:hAnsi="Bahnschrift"/>
          <w:sz w:val="28"/>
          <w:szCs w:val="28"/>
          <w:highlight w:val="yellow"/>
          <w:u w:val="single"/>
        </w:rPr>
        <w:t xml:space="preserve"> </w:t>
      </w:r>
      <w:r w:rsidRPr="00457202" w:rsidR="005679AB">
        <w:rPr>
          <w:rFonts w:ascii="Bahnschrift" w:hAnsi="Bahnschrift"/>
          <w:sz w:val="28"/>
          <w:szCs w:val="28"/>
          <w:highlight w:val="yellow"/>
          <w:u w:val="single"/>
        </w:rPr>
        <w:t>circuit</w:t>
      </w:r>
      <w:r w:rsidRPr="00457202" w:rsidR="00636760">
        <w:rPr>
          <w:rFonts w:ascii="Bahnschrift" w:hAnsi="Bahnschrift"/>
          <w:sz w:val="28"/>
          <w:szCs w:val="28"/>
          <w:highlight w:val="yellow"/>
          <w:u w:val="single"/>
        </w:rPr>
        <w:t xml:space="preserve"> </w:t>
      </w:r>
      <w:r w:rsidR="004832C9">
        <w:rPr>
          <w:rFonts w:ascii="Bahnschrift" w:hAnsi="Bahnschrift"/>
          <w:sz w:val="28"/>
          <w:szCs w:val="28"/>
          <w:highlight w:val="yellow"/>
          <w:u w:val="single"/>
        </w:rPr>
        <w:t>que j’ai fait</w:t>
      </w:r>
      <w:r w:rsidR="00F33502">
        <w:rPr>
          <w:rFonts w:ascii="Bahnschrift" w:hAnsi="Bahnschrift"/>
          <w:sz w:val="28"/>
          <w:szCs w:val="28"/>
          <w:highlight w:val="yellow"/>
          <w:u w:val="single"/>
        </w:rPr>
        <w:t>/configuré</w:t>
      </w:r>
      <w:r w:rsidRPr="00457202" w:rsidR="00636760">
        <w:rPr>
          <w:rFonts w:ascii="Bahnschrift" w:hAnsi="Bahnschrift"/>
          <w:sz w:val="28"/>
          <w:szCs w:val="28"/>
          <w:highlight w:val="yellow"/>
          <w:u w:val="single"/>
        </w:rPr>
        <w:t xml:space="preserve"> </w:t>
      </w:r>
      <w:r w:rsidR="00F33502">
        <w:rPr>
          <w:rFonts w:ascii="Bahnschrift" w:hAnsi="Bahnschrift"/>
          <w:sz w:val="28"/>
          <w:szCs w:val="28"/>
          <w:highlight w:val="yellow"/>
          <w:u w:val="single"/>
        </w:rPr>
        <w:t>comme demandé</w:t>
      </w:r>
      <w:r w:rsidRPr="00457202" w:rsidR="00636760">
        <w:rPr>
          <w:rFonts w:ascii="Bahnschrift" w:hAnsi="Bahnschrift"/>
          <w:sz w:val="28"/>
          <w:szCs w:val="28"/>
          <w:highlight w:val="yellow"/>
          <w:u w:val="single"/>
        </w:rPr>
        <w:t xml:space="preserve"> aux questions </w:t>
      </w:r>
      <w:r w:rsidRPr="00457202" w:rsidR="00636760">
        <w:rPr>
          <w:rFonts w:ascii="Bahnschrift" w:hAnsi="Bahnschrift"/>
          <w:b/>
          <w:bCs/>
          <w:sz w:val="28"/>
          <w:szCs w:val="28"/>
          <w:highlight w:val="yellow"/>
          <w:u w:val="single"/>
        </w:rPr>
        <w:t>1-1</w:t>
      </w:r>
      <w:proofErr w:type="gramStart"/>
      <w:r w:rsidRPr="00457202" w:rsidR="00636760">
        <w:rPr>
          <w:rFonts w:ascii="Bahnschrift" w:hAnsi="Bahnschrift"/>
          <w:b/>
          <w:bCs/>
          <w:sz w:val="28"/>
          <w:szCs w:val="28"/>
          <w:highlight w:val="yellow"/>
          <w:u w:val="single"/>
        </w:rPr>
        <w:t>/</w:t>
      </w:r>
      <w:r w:rsidRPr="00457202" w:rsidR="00636760">
        <w:rPr>
          <w:rFonts w:ascii="Bahnschrift" w:hAnsi="Bahnschrift"/>
          <w:sz w:val="28"/>
          <w:szCs w:val="28"/>
          <w:highlight w:val="yellow"/>
          <w:u w:val="single"/>
        </w:rPr>
        <w:t xml:space="preserve"> ,</w:t>
      </w:r>
      <w:proofErr w:type="gramEnd"/>
      <w:r w:rsidRPr="00457202" w:rsidR="00636760">
        <w:rPr>
          <w:rFonts w:ascii="Bahnschrift" w:hAnsi="Bahnschrift"/>
          <w:sz w:val="28"/>
          <w:szCs w:val="28"/>
          <w:highlight w:val="yellow"/>
          <w:u w:val="single"/>
        </w:rPr>
        <w:t xml:space="preserve"> </w:t>
      </w:r>
      <w:r w:rsidRPr="00457202" w:rsidR="00636760">
        <w:rPr>
          <w:rFonts w:ascii="Bahnschrift" w:hAnsi="Bahnschrift"/>
          <w:b/>
          <w:bCs/>
          <w:sz w:val="28"/>
          <w:szCs w:val="28"/>
          <w:highlight w:val="yellow"/>
          <w:u w:val="single"/>
        </w:rPr>
        <w:t>1-2</w:t>
      </w:r>
      <w:proofErr w:type="gramStart"/>
      <w:r w:rsidRPr="00457202" w:rsidR="00636760">
        <w:rPr>
          <w:rFonts w:ascii="Bahnschrift" w:hAnsi="Bahnschrift"/>
          <w:b/>
          <w:bCs/>
          <w:sz w:val="28"/>
          <w:szCs w:val="28"/>
          <w:highlight w:val="yellow"/>
          <w:u w:val="single"/>
        </w:rPr>
        <w:t>/</w:t>
      </w:r>
      <w:r w:rsidRPr="00457202" w:rsidR="00636760">
        <w:rPr>
          <w:rFonts w:ascii="Bahnschrift" w:hAnsi="Bahnschrift"/>
          <w:sz w:val="28"/>
          <w:szCs w:val="28"/>
          <w:highlight w:val="yellow"/>
          <w:u w:val="single"/>
        </w:rPr>
        <w:t xml:space="preserve">  et</w:t>
      </w:r>
      <w:proofErr w:type="gramEnd"/>
      <w:r w:rsidRPr="00457202" w:rsidR="00636760">
        <w:rPr>
          <w:rFonts w:ascii="Bahnschrift" w:hAnsi="Bahnschrift"/>
          <w:sz w:val="28"/>
          <w:szCs w:val="28"/>
          <w:highlight w:val="yellow"/>
          <w:u w:val="single"/>
        </w:rPr>
        <w:t xml:space="preserve"> </w:t>
      </w:r>
      <w:r w:rsidRPr="00457202" w:rsidR="00636760">
        <w:rPr>
          <w:rFonts w:ascii="Bahnschrift" w:hAnsi="Bahnschrift"/>
          <w:b/>
          <w:bCs/>
          <w:sz w:val="28"/>
          <w:szCs w:val="28"/>
          <w:highlight w:val="yellow"/>
          <w:u w:val="single"/>
        </w:rPr>
        <w:t>1-3/</w:t>
      </w:r>
      <w:r w:rsidR="005679AB">
        <w:rPr>
          <w:rFonts w:ascii="Bahnschrift" w:hAnsi="Bahnschrift"/>
          <w:b/>
          <w:bCs/>
          <w:sz w:val="28"/>
          <w:szCs w:val="28"/>
        </w:rPr>
        <w:t>.</w:t>
      </w:r>
      <w:r w:rsidR="00636760">
        <w:rPr>
          <w:rFonts w:ascii="Bahnschrift" w:hAnsi="Bahnschrift"/>
          <w:sz w:val="28"/>
          <w:szCs w:val="28"/>
        </w:rPr>
        <w:t xml:space="preserve"> </w:t>
      </w:r>
      <w:r w:rsidRPr="00C82F3A" w:rsidR="00394D0C">
        <w:rPr>
          <w:rFonts w:ascii="Bahnschrift" w:hAnsi="Bahnschrift"/>
          <w:sz w:val="28"/>
          <w:szCs w:val="28"/>
        </w:rPr>
        <w:t xml:space="preserve">Ce </w:t>
      </w:r>
      <w:proofErr w:type="gramStart"/>
      <w:r w:rsidRPr="00C82F3A" w:rsidR="00394D0C">
        <w:rPr>
          <w:rFonts w:ascii="Bahnschrift" w:hAnsi="Bahnschrift"/>
          <w:sz w:val="28"/>
          <w:szCs w:val="28"/>
        </w:rPr>
        <w:t>circuit ,</w:t>
      </w:r>
      <w:proofErr w:type="gramEnd"/>
      <w:r w:rsidRPr="00C82F3A" w:rsidR="00394D0C">
        <w:rPr>
          <w:rFonts w:ascii="Bahnschrift" w:hAnsi="Bahnschrift"/>
          <w:sz w:val="28"/>
          <w:szCs w:val="28"/>
        </w:rPr>
        <w:t xml:space="preserve"> avec la configuration de la simulation déjà faite, permet de générer la caractéristique de </w:t>
      </w:r>
      <w:r w:rsidR="00394D0C">
        <w:rPr>
          <w:rFonts w:ascii="Bahnschrift" w:hAnsi="Bahnschrift"/>
          <w:sz w:val="28"/>
          <w:szCs w:val="28"/>
        </w:rPr>
        <w:t>la</w:t>
      </w:r>
      <w:r w:rsidRPr="00C82F3A" w:rsidR="00394D0C">
        <w:rPr>
          <w:rFonts w:ascii="Bahnschrift" w:hAnsi="Bahnschrift"/>
          <w:sz w:val="28"/>
          <w:szCs w:val="28"/>
        </w:rPr>
        <w:t xml:space="preserve"> diode</w:t>
      </w:r>
      <w:r w:rsidR="00394D0C">
        <w:rPr>
          <w:rFonts w:ascii="Bahnschrift" w:hAnsi="Bahnschrift"/>
          <w:sz w:val="28"/>
          <w:szCs w:val="28"/>
        </w:rPr>
        <w:t xml:space="preserve"> standard </w:t>
      </w:r>
      <m:oMath>
        <m:r>
          <w:rPr>
            <w:rFonts w:ascii="Cambria Math" w:hAnsi="Cambria Math"/>
            <w:sz w:val="28"/>
            <w:szCs w:val="28"/>
          </w:rPr>
          <m:t>1N4148</m:t>
        </m:r>
      </m:oMath>
      <w:r w:rsidR="00394D0C">
        <w:rPr>
          <w:rFonts w:ascii="Bahnschrift" w:hAnsi="Bahnschrift" w:eastAsiaTheme="minorEastAsia"/>
          <w:sz w:val="28"/>
          <w:szCs w:val="28"/>
        </w:rPr>
        <w:t xml:space="preserve"> </w:t>
      </w:r>
      <w:r w:rsidR="004E083B">
        <w:rPr>
          <w:rFonts w:ascii="Bahnschrift" w:hAnsi="Bahnschrift" w:eastAsiaTheme="minorEastAsia"/>
          <w:sz w:val="28"/>
          <w:szCs w:val="28"/>
        </w:rPr>
        <w:t xml:space="preserve">en </w:t>
      </w:r>
      <w:r w:rsidRPr="00B86C54" w:rsidR="004E083B">
        <w:rPr>
          <w:rFonts w:ascii="Bahnschrift" w:hAnsi="Bahnschrift" w:eastAsiaTheme="minorEastAsia"/>
          <w:sz w:val="28"/>
          <w:szCs w:val="28"/>
        </w:rPr>
        <w:t>polarisations direct</w:t>
      </w:r>
      <w:r w:rsidRPr="00B86C54" w:rsidR="00AB210E">
        <w:rPr>
          <w:rFonts w:ascii="Bahnschrift" w:hAnsi="Bahnschrift" w:eastAsiaTheme="minorEastAsia"/>
          <w:sz w:val="28"/>
          <w:szCs w:val="28"/>
        </w:rPr>
        <w:t>e</w:t>
      </w:r>
      <w:r w:rsidRPr="00B86C54" w:rsidR="004E083B">
        <w:rPr>
          <w:rFonts w:ascii="Bahnschrift" w:hAnsi="Bahnschrift" w:eastAsiaTheme="minorEastAsia"/>
          <w:sz w:val="28"/>
          <w:szCs w:val="28"/>
        </w:rPr>
        <w:t xml:space="preserve"> et inverse</w:t>
      </w:r>
      <w:r w:rsidRPr="00B86C54" w:rsidR="00394D0C">
        <w:rPr>
          <w:rFonts w:ascii="Bahnschrift" w:hAnsi="Bahnschrift"/>
          <w:b/>
          <w:bCs/>
          <w:sz w:val="28"/>
          <w:szCs w:val="28"/>
        </w:rPr>
        <w:t>.</w:t>
      </w:r>
      <w:r w:rsidR="00394D0C">
        <w:rPr>
          <w:rFonts w:ascii="Bahnschrift" w:hAnsi="Bahnschrift"/>
          <w:sz w:val="28"/>
          <w:szCs w:val="28"/>
        </w:rPr>
        <w:t xml:space="preserve"> </w:t>
      </w:r>
      <w:r w:rsidRPr="006840B1" w:rsidR="00394D0C">
        <w:rPr>
          <w:rFonts w:ascii="Comic Sans MS" w:hAnsi="Comic Sans MS"/>
          <w:b/>
          <w:bCs/>
          <w:color w:val="FF0000"/>
          <w:sz w:val="24"/>
          <w:szCs w:val="24"/>
        </w:rPr>
        <w:t>(</w:t>
      </w:r>
      <w:r w:rsidR="004B134A">
        <w:rPr>
          <w:rFonts w:ascii="Comic Sans MS" w:hAnsi="Comic Sans MS"/>
          <w:b/>
          <w:bCs/>
          <w:color w:val="FF0000"/>
          <w:sz w:val="24"/>
          <w:szCs w:val="24"/>
        </w:rPr>
        <w:t>2</w:t>
      </w:r>
      <w:r w:rsidRPr="006840B1" w:rsidR="00394D0C">
        <w:rPr>
          <w:rFonts w:ascii="Comic Sans MS" w:hAnsi="Comic Sans MS"/>
          <w:b/>
          <w:bCs/>
          <w:color w:val="FF0000"/>
          <w:sz w:val="24"/>
          <w:szCs w:val="24"/>
        </w:rPr>
        <w:t>p)</w:t>
      </w:r>
    </w:p>
    <w:p w:rsidR="00394D0C" w:rsidP="0054640A" w:rsidRDefault="00B553C6" w14:paraId="7EB76262" w14:textId="1C0E0E36">
      <w:pPr>
        <w:spacing w:after="0" w:line="240" w:lineRule="auto"/>
        <w:ind w:left="567"/>
        <w:jc w:val="center"/>
        <w:rPr>
          <w:rFonts w:ascii="Bahnschrift" w:hAnsi="Bahnschrift"/>
          <w:sz w:val="20"/>
          <w:szCs w:val="20"/>
        </w:rPr>
        <w:sectPr w:rsidR="00394D0C" w:rsidSect="0081497A">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B553C6">
        <w:rPr>
          <w:rFonts w:ascii="Bahnschrift" w:hAnsi="Bahnschrift"/>
          <w:sz w:val="20"/>
          <w:szCs w:val="20"/>
        </w:rPr>
        <w:drawing>
          <wp:inline distT="0" distB="0" distL="0" distR="0" wp14:anchorId="6243E703" wp14:editId="611D4C88">
            <wp:extent cx="6240780" cy="4278772"/>
            <wp:effectExtent l="0" t="0" r="7620" b="7620"/>
            <wp:docPr id="1140991409" name="Image 1" descr="Une image contenant texte, Polic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91409" name="Image 1" descr="Une image contenant texte, Police, diagramme, capture d’écran&#10;&#10;Le contenu généré par l’IA peut être incorrect."/>
                    <pic:cNvPicPr/>
                  </pic:nvPicPr>
                  <pic:blipFill>
                    <a:blip r:embed="rId12"/>
                    <a:stretch>
                      <a:fillRect/>
                    </a:stretch>
                  </pic:blipFill>
                  <pic:spPr>
                    <a:xfrm>
                      <a:off x="0" y="0"/>
                      <a:ext cx="6253203" cy="4287289"/>
                    </a:xfrm>
                    <a:prstGeom prst="rect">
                      <a:avLst/>
                    </a:prstGeom>
                  </pic:spPr>
                </pic:pic>
              </a:graphicData>
            </a:graphic>
          </wp:inline>
        </w:drawing>
      </w:r>
    </w:p>
    <w:p w:rsidR="00B12EAE" w:rsidP="00B12EAE" w:rsidRDefault="00C20652" w14:paraId="30F8A779" w14:textId="1449A6CD">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6890C795" wp14:editId="1545996A">
            <wp:extent cx="360000" cy="360000"/>
            <wp:effectExtent l="0" t="0" r="0" b="2540"/>
            <wp:docPr id="207602768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rot="5400000">
                      <a:off x="0" y="0"/>
                      <a:ext cx="360000" cy="360000"/>
                    </a:xfrm>
                    <a:prstGeom prst="rect">
                      <a:avLst/>
                    </a:prstGeom>
                  </pic:spPr>
                </pic:pic>
              </a:graphicData>
            </a:graphic>
          </wp:inline>
        </w:drawing>
      </w:r>
      <w:r w:rsidR="00B12EAE">
        <w:rPr>
          <w:noProof/>
        </w:rPr>
        <w:drawing>
          <wp:inline distT="0" distB="0" distL="0" distR="0" wp14:anchorId="209CFF8A" wp14:editId="3003C13A">
            <wp:extent cx="360000" cy="360000"/>
            <wp:effectExtent l="0" t="0" r="0" b="2540"/>
            <wp:docPr id="212536357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rot="16200000">
                      <a:off x="0" y="0"/>
                      <a:ext cx="360000" cy="360000"/>
                    </a:xfrm>
                    <a:prstGeom prst="rect">
                      <a:avLst/>
                    </a:prstGeom>
                  </pic:spPr>
                </pic:pic>
              </a:graphicData>
            </a:graphic>
          </wp:inline>
        </w:drawing>
      </w:r>
    </w:p>
    <w:p w:rsidRPr="006840B1" w:rsidR="005679AB" w:rsidP="005679AB" w:rsidRDefault="00B12EAE" w14:paraId="0D8BB306" w14:textId="64E8C602">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C</w:t>
      </w:r>
      <w:r w:rsidR="005679AB">
        <w:rPr>
          <w:rFonts w:ascii="Bahnschrift" w:hAnsi="Bahnschrift"/>
          <w:sz w:val="28"/>
          <w:szCs w:val="28"/>
        </w:rPr>
        <w:t xml:space="preserve">i-dessous </w:t>
      </w:r>
      <w:r w:rsidR="00562CD3">
        <w:rPr>
          <w:rFonts w:ascii="Bahnschrift" w:hAnsi="Bahnschrift"/>
          <w:sz w:val="28"/>
          <w:szCs w:val="28"/>
        </w:rPr>
        <w:t xml:space="preserve">une capture, prise en mode plein écran, </w:t>
      </w:r>
      <w:r w:rsidR="00B86C54">
        <w:rPr>
          <w:rFonts w:ascii="Bahnschrift" w:hAnsi="Bahnschrift"/>
          <w:sz w:val="28"/>
          <w:szCs w:val="28"/>
        </w:rPr>
        <w:t>montrant</w:t>
      </w:r>
      <w:r w:rsidR="005679AB">
        <w:rPr>
          <w:rFonts w:ascii="Bahnschrift" w:hAnsi="Bahnschrift"/>
          <w:sz w:val="28"/>
          <w:szCs w:val="28"/>
        </w:rPr>
        <w:t xml:space="preserve"> </w:t>
      </w:r>
      <w:r w:rsidRPr="00B86C54" w:rsidR="005679AB">
        <w:rPr>
          <w:rFonts w:ascii="Bahnschrift" w:hAnsi="Bahnschrift"/>
          <w:sz w:val="28"/>
          <w:szCs w:val="28"/>
          <w:highlight w:val="yellow"/>
          <w:u w:val="single"/>
        </w:rPr>
        <w:t>la courbe caractéristique</w:t>
      </w:r>
      <w:r w:rsidRPr="00B86C54" w:rsidR="00562CD3">
        <w:rPr>
          <w:rFonts w:ascii="Bahnschrift" w:hAnsi="Bahnschrift"/>
          <w:sz w:val="28"/>
          <w:szCs w:val="28"/>
          <w:highlight w:val="yellow"/>
          <w:u w:val="single"/>
        </w:rPr>
        <w:t xml:space="preserve"> </w:t>
      </w:r>
      <w:r w:rsidRPr="00B86C54" w:rsidR="005679AB">
        <w:rPr>
          <w:rFonts w:ascii="Bahnschrift" w:hAnsi="Bahnschrift"/>
          <w:sz w:val="28"/>
          <w:szCs w:val="28"/>
          <w:highlight w:val="yellow"/>
          <w:u w:val="single"/>
        </w:rPr>
        <w:t xml:space="preserve">de la diode standard </w:t>
      </w:r>
      <m:oMath>
        <m:r>
          <w:rPr>
            <w:rFonts w:ascii="Cambria Math" w:hAnsi="Cambria Math"/>
            <w:sz w:val="28"/>
            <w:szCs w:val="28"/>
            <w:highlight w:val="yellow"/>
            <w:u w:val="single"/>
          </w:rPr>
          <m:t>1N4148</m:t>
        </m:r>
      </m:oMath>
      <w:r w:rsidRPr="00B86C54" w:rsidR="005679AB">
        <w:rPr>
          <w:rFonts w:ascii="Bahnschrift" w:hAnsi="Bahnschrift"/>
          <w:sz w:val="28"/>
          <w:szCs w:val="28"/>
          <w:highlight w:val="yellow"/>
          <w:u w:val="single"/>
        </w:rPr>
        <w:t xml:space="preserve"> </w:t>
      </w:r>
      <w:r w:rsidRPr="00B86C54" w:rsidR="00562CD3">
        <w:rPr>
          <w:rFonts w:ascii="Bahnschrift" w:hAnsi="Bahnschrift"/>
          <w:sz w:val="28"/>
          <w:szCs w:val="28"/>
          <w:highlight w:val="yellow"/>
          <w:u w:val="single"/>
        </w:rPr>
        <w:t xml:space="preserve">, en polarisations directe et </w:t>
      </w:r>
      <w:proofErr w:type="gramStart"/>
      <w:r w:rsidRPr="00B86C54" w:rsidR="00562CD3">
        <w:rPr>
          <w:rFonts w:ascii="Bahnschrift" w:hAnsi="Bahnschrift"/>
          <w:sz w:val="28"/>
          <w:szCs w:val="28"/>
          <w:highlight w:val="yellow"/>
          <w:u w:val="single"/>
        </w:rPr>
        <w:t>inverse ,</w:t>
      </w:r>
      <w:proofErr w:type="gramEnd"/>
      <w:r w:rsidRPr="00B86C54" w:rsidR="00562CD3">
        <w:rPr>
          <w:rFonts w:ascii="Bahnschrift" w:hAnsi="Bahnschrift"/>
          <w:sz w:val="28"/>
          <w:szCs w:val="28"/>
          <w:highlight w:val="yellow"/>
          <w:u w:val="single"/>
        </w:rPr>
        <w:t xml:space="preserve"> </w:t>
      </w:r>
      <w:r w:rsidRPr="00B86C54" w:rsidR="00634DF4">
        <w:rPr>
          <w:rFonts w:ascii="Bahnschrift" w:hAnsi="Bahnschrift"/>
          <w:sz w:val="28"/>
          <w:szCs w:val="28"/>
          <w:highlight w:val="yellow"/>
          <w:u w:val="single"/>
        </w:rPr>
        <w:t>comme demandé à</w:t>
      </w:r>
      <w:r w:rsidRPr="00B86C54" w:rsidR="005679AB">
        <w:rPr>
          <w:rFonts w:ascii="Bahnschrift" w:hAnsi="Bahnschrift"/>
          <w:sz w:val="28"/>
          <w:szCs w:val="28"/>
          <w:highlight w:val="yellow"/>
          <w:u w:val="single"/>
        </w:rPr>
        <w:t xml:space="preserve"> la question </w:t>
      </w:r>
      <w:r w:rsidRPr="00B86C54" w:rsidR="005679AB">
        <w:rPr>
          <w:rFonts w:ascii="Bahnschrift" w:hAnsi="Bahnschrift"/>
          <w:b/>
          <w:bCs/>
          <w:sz w:val="28"/>
          <w:szCs w:val="28"/>
          <w:highlight w:val="yellow"/>
          <w:u w:val="single"/>
        </w:rPr>
        <w:t>1-4/</w:t>
      </w:r>
      <w:r w:rsidRPr="00135461" w:rsidR="005679AB">
        <w:rPr>
          <w:rFonts w:ascii="Bahnschrift" w:hAnsi="Bahnschrift"/>
          <w:sz w:val="28"/>
          <w:szCs w:val="28"/>
        </w:rPr>
        <w:t>.</w:t>
      </w:r>
      <w:r w:rsidR="005679AB">
        <w:rPr>
          <w:rFonts w:ascii="Bahnschrift" w:hAnsi="Bahnschrift"/>
          <w:sz w:val="28"/>
          <w:szCs w:val="28"/>
        </w:rPr>
        <w:t xml:space="preserve"> </w:t>
      </w:r>
      <w:r w:rsidRPr="006840B1" w:rsidR="005679AB">
        <w:rPr>
          <w:rFonts w:ascii="Comic Sans MS" w:hAnsi="Comic Sans MS"/>
          <w:b/>
          <w:bCs/>
          <w:color w:val="FF0000"/>
          <w:sz w:val="24"/>
          <w:szCs w:val="24"/>
        </w:rPr>
        <w:t>(</w:t>
      </w:r>
      <w:r w:rsidR="004B134A">
        <w:rPr>
          <w:rFonts w:ascii="Comic Sans MS" w:hAnsi="Comic Sans MS"/>
          <w:b/>
          <w:bCs/>
          <w:color w:val="FF0000"/>
          <w:sz w:val="24"/>
          <w:szCs w:val="24"/>
        </w:rPr>
        <w:t>0,5</w:t>
      </w:r>
      <w:r w:rsidRPr="006840B1" w:rsidR="005679AB">
        <w:rPr>
          <w:rFonts w:ascii="Comic Sans MS" w:hAnsi="Comic Sans MS"/>
          <w:b/>
          <w:bCs/>
          <w:color w:val="FF0000"/>
          <w:sz w:val="24"/>
          <w:szCs w:val="24"/>
        </w:rPr>
        <w:t>p)</w:t>
      </w:r>
    </w:p>
    <w:p w:rsidR="005679AB" w:rsidP="00EC5F93" w:rsidRDefault="00B553C6" w14:paraId="1AC65059" w14:textId="77777777">
      <w:pPr>
        <w:spacing w:after="0" w:line="240" w:lineRule="auto"/>
        <w:ind w:left="567"/>
        <w:jc w:val="center"/>
        <w:rPr>
          <w:rFonts w:ascii="Bahnschrift" w:hAnsi="Bahnschrift"/>
          <w:sz w:val="20"/>
          <w:szCs w:val="20"/>
        </w:rPr>
      </w:pPr>
      <w:r w:rsidRPr="00B553C6">
        <w:rPr>
          <w:rFonts w:ascii="Bahnschrift" w:hAnsi="Bahnschrift"/>
          <w:sz w:val="20"/>
          <w:szCs w:val="20"/>
        </w:rPr>
        <w:drawing>
          <wp:inline distT="0" distB="0" distL="0" distR="0" wp14:anchorId="5561FBC6" wp14:editId="02037717">
            <wp:extent cx="8594630" cy="4084320"/>
            <wp:effectExtent l="0" t="0" r="0" b="0"/>
            <wp:docPr id="114544661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46618" name="Image 1" descr="Une image contenant texte, capture d’écran, logiciel, Logiciel multimédia&#10;&#10;Le contenu généré par l’IA peut être incorrect."/>
                    <pic:cNvPicPr/>
                  </pic:nvPicPr>
                  <pic:blipFill>
                    <a:blip r:embed="rId13"/>
                    <a:stretch>
                      <a:fillRect/>
                    </a:stretch>
                  </pic:blipFill>
                  <pic:spPr>
                    <a:xfrm>
                      <a:off x="0" y="0"/>
                      <a:ext cx="8617961" cy="4095408"/>
                    </a:xfrm>
                    <a:prstGeom prst="rect">
                      <a:avLst/>
                    </a:prstGeom>
                  </pic:spPr>
                </pic:pic>
              </a:graphicData>
            </a:graphic>
          </wp:inline>
        </w:drawing>
      </w:r>
    </w:p>
    <w:p w:rsidR="00EC5F93" w:rsidP="00EC5F93" w:rsidRDefault="00EC5F93" w14:paraId="4EA88950" w14:textId="77777777">
      <w:pPr>
        <w:spacing w:after="0" w:line="240" w:lineRule="auto"/>
        <w:ind w:left="567"/>
        <w:rPr>
          <w:rFonts w:ascii="Bahnschrift" w:hAnsi="Bahnschrift"/>
          <w:sz w:val="20"/>
          <w:szCs w:val="20"/>
        </w:rPr>
      </w:pPr>
    </w:p>
    <w:p w:rsidR="00785224" w:rsidP="00785224" w:rsidRDefault="00785224" w14:paraId="009BF463" w14:textId="77777777">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79FB1C47" wp14:editId="3178D757">
            <wp:extent cx="360000" cy="360000"/>
            <wp:effectExtent l="0" t="0" r="0" b="2540"/>
            <wp:docPr id="53944094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rot="5400000">
                      <a:off x="0" y="0"/>
                      <a:ext cx="360000" cy="360000"/>
                    </a:xfrm>
                    <a:prstGeom prst="rect">
                      <a:avLst/>
                    </a:prstGeom>
                  </pic:spPr>
                </pic:pic>
              </a:graphicData>
            </a:graphic>
          </wp:inline>
        </w:drawing>
      </w:r>
      <w:r>
        <w:rPr>
          <w:noProof/>
        </w:rPr>
        <w:drawing>
          <wp:inline distT="0" distB="0" distL="0" distR="0" wp14:anchorId="03E9FA41" wp14:editId="42323454">
            <wp:extent cx="360000" cy="360000"/>
            <wp:effectExtent l="0" t="0" r="0" b="2540"/>
            <wp:docPr id="148997356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rot="16200000">
                      <a:off x="0" y="0"/>
                      <a:ext cx="360000" cy="360000"/>
                    </a:xfrm>
                    <a:prstGeom prst="rect">
                      <a:avLst/>
                    </a:prstGeom>
                  </pic:spPr>
                </pic:pic>
              </a:graphicData>
            </a:graphic>
          </wp:inline>
        </w:drawing>
      </w:r>
    </w:p>
    <w:p w:rsidRPr="00EC5F93" w:rsidR="00EC5F93" w:rsidP="00EC5F93" w:rsidRDefault="001A01DA" w14:paraId="60F7801D" w14:textId="77777777">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Pr="00CD401F">
        <w:rPr>
          <w:rFonts w:ascii="Bahnschrift" w:hAnsi="Bahnschrift"/>
          <w:sz w:val="28"/>
          <w:szCs w:val="28"/>
          <w:highlight w:val="yellow"/>
          <w:u w:val="single"/>
        </w:rPr>
        <w:t xml:space="preserve">mon interprétation </w:t>
      </w:r>
      <w:r w:rsidR="00CD401F">
        <w:rPr>
          <w:rFonts w:ascii="Bahnschrift" w:hAnsi="Bahnschrift"/>
          <w:sz w:val="28"/>
          <w:szCs w:val="28"/>
          <w:highlight w:val="yellow"/>
          <w:u w:val="single"/>
        </w:rPr>
        <w:t>de</w:t>
      </w:r>
      <w:r w:rsidRPr="00CD401F">
        <w:rPr>
          <w:rFonts w:ascii="Bahnschrift" w:hAnsi="Bahnschrift"/>
          <w:sz w:val="28"/>
          <w:szCs w:val="28"/>
          <w:highlight w:val="yellow"/>
          <w:u w:val="single"/>
        </w:rPr>
        <w:t xml:space="preserve"> </w:t>
      </w:r>
      <w:r w:rsidRPr="00CD401F" w:rsidR="00785224">
        <w:rPr>
          <w:rFonts w:ascii="Bahnschrift" w:hAnsi="Bahnschrift"/>
          <w:sz w:val="28"/>
          <w:szCs w:val="28"/>
          <w:highlight w:val="yellow"/>
          <w:u w:val="single"/>
        </w:rPr>
        <w:t>la courbe caractéristique la diode</w:t>
      </w:r>
      <w:r w:rsidRPr="00CD401F">
        <w:rPr>
          <w:rFonts w:ascii="Bahnschrift" w:hAnsi="Bahnschrift"/>
          <w:sz w:val="28"/>
          <w:szCs w:val="28"/>
          <w:highlight w:val="yellow"/>
          <w:u w:val="single"/>
        </w:rPr>
        <w:t xml:space="preserve"> standard </w:t>
      </w:r>
      <m:oMath>
        <m:r>
          <w:rPr>
            <w:rFonts w:ascii="Cambria Math" w:hAnsi="Cambria Math"/>
            <w:color w:val="000000" w:themeColor="text1"/>
            <w:sz w:val="28"/>
            <w:szCs w:val="28"/>
            <w:highlight w:val="yellow"/>
            <w:u w:val="single"/>
          </w:rPr>
          <m:t>1N4148</m:t>
        </m:r>
      </m:oMath>
      <w:r w:rsidRPr="00CD401F">
        <w:rPr>
          <w:rFonts w:ascii="Bahnschrift" w:hAnsi="Bahnschrift"/>
          <w:color w:val="000000" w:themeColor="text1"/>
          <w:sz w:val="28"/>
          <w:szCs w:val="28"/>
          <w:highlight w:val="yellow"/>
          <w:u w:val="single"/>
        </w:rPr>
        <w:t xml:space="preserve"> </w:t>
      </w:r>
      <w:r w:rsidRPr="00CD401F" w:rsidR="00F24A94">
        <w:rPr>
          <w:rFonts w:ascii="Bahnschrift" w:hAnsi="Bahnschrift"/>
          <w:color w:val="000000" w:themeColor="text1"/>
          <w:sz w:val="28"/>
          <w:szCs w:val="28"/>
          <w:highlight w:val="yellow"/>
          <w:u w:val="single"/>
        </w:rPr>
        <w:t xml:space="preserve">, en polarisations directe et </w:t>
      </w:r>
      <w:proofErr w:type="gramStart"/>
      <w:r w:rsidRPr="00CD401F" w:rsidR="00F24A94">
        <w:rPr>
          <w:rFonts w:ascii="Bahnschrift" w:hAnsi="Bahnschrift"/>
          <w:color w:val="000000" w:themeColor="text1"/>
          <w:sz w:val="28"/>
          <w:szCs w:val="28"/>
          <w:highlight w:val="yellow"/>
          <w:u w:val="single"/>
        </w:rPr>
        <w:t>inverse ,</w:t>
      </w:r>
      <w:proofErr w:type="gramEnd"/>
      <w:r w:rsidRPr="00CD401F" w:rsidR="009756D6">
        <w:rPr>
          <w:rFonts w:ascii="Bahnschrift" w:hAnsi="Bahnschrift"/>
          <w:color w:val="000000" w:themeColor="text1"/>
          <w:sz w:val="28"/>
          <w:szCs w:val="28"/>
          <w:highlight w:val="yellow"/>
          <w:u w:val="single"/>
        </w:rPr>
        <w:t xml:space="preserve"> </w:t>
      </w:r>
      <w:r w:rsidRPr="00CD401F">
        <w:rPr>
          <w:rFonts w:ascii="Bahnschrift" w:hAnsi="Bahnschrift"/>
          <w:color w:val="000000" w:themeColor="text1"/>
          <w:sz w:val="28"/>
          <w:szCs w:val="28"/>
          <w:highlight w:val="yellow"/>
          <w:u w:val="single"/>
        </w:rPr>
        <w:t xml:space="preserve">en réponse à la question </w:t>
      </w:r>
      <w:r w:rsidRPr="00CD401F">
        <w:rPr>
          <w:rFonts w:ascii="Bahnschrift" w:hAnsi="Bahnschrift"/>
          <w:b/>
          <w:bCs/>
          <w:color w:val="000000" w:themeColor="text1"/>
          <w:sz w:val="28"/>
          <w:szCs w:val="28"/>
          <w:highlight w:val="yellow"/>
          <w:u w:val="single"/>
        </w:rPr>
        <w:t>1-5/</w:t>
      </w:r>
      <w:r w:rsidRPr="00135461">
        <w:rPr>
          <w:rFonts w:ascii="Bahnschrift" w:hAnsi="Bahnschrift"/>
          <w:color w:val="000000" w:themeColor="text1"/>
          <w:sz w:val="28"/>
          <w:szCs w:val="28"/>
          <w:highlight w:val="yellow"/>
          <w:u w:val="single"/>
        </w:rPr>
        <w:t>.</w:t>
      </w:r>
      <w:r w:rsidRPr="00CD401F">
        <w:rPr>
          <w:rFonts w:ascii="Bahnschrift" w:hAnsi="Bahnschrift"/>
          <w:color w:val="000000" w:themeColor="text1"/>
          <w:sz w:val="28"/>
          <w:szCs w:val="28"/>
        </w:rPr>
        <w:t xml:space="preserve"> </w:t>
      </w:r>
      <w:r w:rsidRPr="006840B1">
        <w:rPr>
          <w:rFonts w:ascii="Comic Sans MS" w:hAnsi="Comic Sans MS"/>
          <w:b/>
          <w:bCs/>
          <w:color w:val="FF0000"/>
          <w:sz w:val="24"/>
          <w:szCs w:val="24"/>
        </w:rPr>
        <w:t>(</w:t>
      </w:r>
      <w:r>
        <w:rPr>
          <w:rFonts w:ascii="Comic Sans MS" w:hAnsi="Comic Sans MS"/>
          <w:b/>
          <w:bCs/>
          <w:color w:val="FF0000"/>
          <w:sz w:val="24"/>
          <w:szCs w:val="24"/>
        </w:rPr>
        <w:t>1</w:t>
      </w:r>
      <w:r w:rsidRPr="006840B1">
        <w:rPr>
          <w:rFonts w:ascii="Comic Sans MS" w:hAnsi="Comic Sans MS"/>
          <w:b/>
          <w:bCs/>
          <w:color w:val="FF0000"/>
          <w:sz w:val="24"/>
          <w:szCs w:val="24"/>
        </w:rPr>
        <w:t>p)</w:t>
      </w:r>
      <w:r w:rsidRPr="00EC5F93" w:rsidR="00EC5F93">
        <w:t xml:space="preserve"> </w:t>
      </w:r>
    </w:p>
    <w:p w:rsidRPr="006840B1" w:rsidR="001A01DA" w:rsidP="00EC5F93" w:rsidRDefault="00EC5F93" w14:paraId="12BEBC91" w14:textId="10CCEF5A">
      <w:pPr>
        <w:pStyle w:val="Paragraphedeliste"/>
        <w:tabs>
          <w:tab w:val="left" w:pos="0"/>
        </w:tabs>
        <w:spacing w:after="0" w:line="360" w:lineRule="auto"/>
        <w:jc w:val="center"/>
        <w:rPr>
          <w:rFonts w:ascii="Bahnschrift" w:hAnsi="Bahnschrift"/>
          <w:sz w:val="28"/>
          <w:szCs w:val="28"/>
        </w:rPr>
      </w:pPr>
      <w:r>
        <w:rPr>
          <w:rFonts w:ascii="Comic Sans MS" w:hAnsi="Comic Sans MS"/>
          <w:b/>
          <w:bCs/>
          <w:color w:val="000000" w:themeColor="text1"/>
          <w:sz w:val="24"/>
          <w:szCs w:val="24"/>
        </w:rPr>
        <w:t>La</w:t>
      </w:r>
      <w:r w:rsidRPr="00EC5F93">
        <w:rPr>
          <w:rFonts w:ascii="Comic Sans MS" w:hAnsi="Comic Sans MS"/>
          <w:b/>
          <w:bCs/>
          <w:color w:val="000000" w:themeColor="text1"/>
          <w:sz w:val="24"/>
          <w:szCs w:val="24"/>
        </w:rPr>
        <w:t xml:space="preserve"> diode laisse très peu de courant passer en polarisation inverse : elle bloque presque totalement, ce qui correspond à ce que nous avons vu en TD. En polarisation directe, le courant reste également faible tant que la tension n’atteint pas environ 0,7 V </w:t>
      </w:r>
      <w:r>
        <w:rPr>
          <w:rFonts w:ascii="Comic Sans MS" w:hAnsi="Comic Sans MS"/>
          <w:b/>
          <w:bCs/>
          <w:color w:val="000000" w:themeColor="text1"/>
          <w:sz w:val="24"/>
          <w:szCs w:val="24"/>
        </w:rPr>
        <w:t>(</w:t>
      </w:r>
      <w:r w:rsidRPr="00EC5F93">
        <w:rPr>
          <w:rFonts w:ascii="Comic Sans MS" w:hAnsi="Comic Sans MS"/>
          <w:b/>
          <w:bCs/>
          <w:color w:val="000000" w:themeColor="text1"/>
          <w:sz w:val="24"/>
          <w:szCs w:val="24"/>
        </w:rPr>
        <w:t>tension de seuil</w:t>
      </w:r>
      <w:r>
        <w:rPr>
          <w:rFonts w:ascii="Comic Sans MS" w:hAnsi="Comic Sans MS"/>
          <w:b/>
          <w:bCs/>
          <w:color w:val="000000" w:themeColor="text1"/>
          <w:sz w:val="24"/>
          <w:szCs w:val="24"/>
        </w:rPr>
        <w:t>) et</w:t>
      </w:r>
      <w:r w:rsidRPr="00EC5F93">
        <w:rPr>
          <w:rFonts w:ascii="Comic Sans MS" w:hAnsi="Comic Sans MS"/>
          <w:b/>
          <w:bCs/>
          <w:color w:val="000000" w:themeColor="text1"/>
          <w:sz w:val="24"/>
          <w:szCs w:val="24"/>
        </w:rPr>
        <w:t xml:space="preserve"> le courant augmente brusquement : la diode devient alors conductrice. La courbe est donc non linéaire, ce qui confirme que la diode ne suit pas la loi d’Ohm et qu’elle se comporte comme un composant qui bloque</w:t>
      </w:r>
      <w:r>
        <w:rPr>
          <w:rFonts w:ascii="Comic Sans MS" w:hAnsi="Comic Sans MS"/>
          <w:b/>
          <w:bCs/>
          <w:color w:val="000000" w:themeColor="text1"/>
          <w:sz w:val="24"/>
          <w:szCs w:val="24"/>
        </w:rPr>
        <w:t>.</w:t>
      </w:r>
      <w:r>
        <w:rPr>
          <w:rFonts w:ascii="Bahnschrift" w:hAnsi="Bahnschrift"/>
          <w:noProof/>
          <w:sz w:val="28"/>
          <w:szCs w:val="28"/>
        </w:rPr>
        <w:drawing>
          <wp:inline distT="0" distB="0" distL="0" distR="0" wp14:anchorId="2106FBAE" wp14:editId="260060C2">
            <wp:extent cx="5127172" cy="2892410"/>
            <wp:effectExtent l="0" t="0" r="0" b="3810"/>
            <wp:docPr id="100045251" name="Image 12" descr="Une image contenant texte, Polic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251" name="Image 12" descr="Une image contenant texte, Police, diagramme, capture d’écra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32723" cy="2895542"/>
                    </a:xfrm>
                    <a:prstGeom prst="rect">
                      <a:avLst/>
                    </a:prstGeom>
                  </pic:spPr>
                </pic:pic>
              </a:graphicData>
            </a:graphic>
          </wp:inline>
        </w:drawing>
      </w:r>
    </w:p>
    <w:p w:rsidR="005679AB" w:rsidP="00EC5F93" w:rsidRDefault="005679AB" w14:paraId="565BF4F2" w14:textId="45BF750D">
      <w:pPr>
        <w:tabs>
          <w:tab w:val="center" w:pos="7001"/>
          <w:tab w:val="left" w:pos="7488"/>
        </w:tabs>
        <w:ind w:left="567"/>
        <w:jc w:val="center"/>
      </w:pPr>
    </w:p>
    <w:p w:rsidR="00EC5F93" w:rsidP="00EC5F93" w:rsidRDefault="00EC5F93" w14:paraId="0346FF0F" w14:textId="77777777">
      <w:pPr>
        <w:tabs>
          <w:tab w:val="center" w:pos="7001"/>
          <w:tab w:val="left" w:pos="7488"/>
        </w:tabs>
        <w:ind w:left="567"/>
        <w:jc w:val="center"/>
      </w:pPr>
    </w:p>
    <w:p w:rsidRPr="00EC5F93" w:rsidR="00EC5F93" w:rsidP="00EC5F93" w:rsidRDefault="00EC5F93" w14:paraId="01EA8B22" w14:textId="614B9EA8">
      <w:pPr>
        <w:tabs>
          <w:tab w:val="center" w:pos="7001"/>
          <w:tab w:val="left" w:pos="7488"/>
        </w:tabs>
        <w:ind w:left="567"/>
        <w:sectPr w:rsidRPr="00EC5F93" w:rsidR="00EC5F93" w:rsidSect="0081497A">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p>
    <w:p w:rsidR="00790CEB" w:rsidP="00B553C6" w:rsidRDefault="00790CEB" w14:paraId="005EEF7F" w14:textId="34825418">
      <w:pPr>
        <w:pStyle w:val="Paragraphedeliste"/>
        <w:tabs>
          <w:tab w:val="left" w:pos="0"/>
        </w:tabs>
        <w:spacing w:after="0" w:line="360" w:lineRule="auto"/>
        <w:rPr>
          <w:rFonts w:ascii="Bahnschrift" w:hAnsi="Bahnschrift"/>
          <w:sz w:val="28"/>
          <w:szCs w:val="28"/>
        </w:rPr>
      </w:pPr>
    </w:p>
    <w:p w:rsidRPr="006840B1" w:rsidR="00AC4A04" w:rsidP="00AC4A04" w:rsidRDefault="00AC4A04" w14:paraId="4AB365A1" w14:textId="698A0245">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00562CD3">
        <w:rPr>
          <w:rFonts w:ascii="Bahnschrift" w:hAnsi="Bahnschrift"/>
          <w:sz w:val="28"/>
          <w:szCs w:val="28"/>
        </w:rPr>
        <w:t xml:space="preserve">une capture, prise en mode plein écran, </w:t>
      </w:r>
      <w:r w:rsidR="00F15389">
        <w:rPr>
          <w:rFonts w:ascii="Bahnschrift" w:hAnsi="Bahnschrift"/>
          <w:sz w:val="28"/>
          <w:szCs w:val="28"/>
        </w:rPr>
        <w:t xml:space="preserve">montrant </w:t>
      </w:r>
      <w:r w:rsidRPr="00F15389" w:rsidR="00F15389">
        <w:rPr>
          <w:rFonts w:ascii="Bahnschrift" w:hAnsi="Bahnschrift"/>
          <w:sz w:val="28"/>
          <w:szCs w:val="28"/>
          <w:highlight w:val="yellow"/>
          <w:u w:val="single"/>
        </w:rPr>
        <w:t>le</w:t>
      </w:r>
      <w:r w:rsidRPr="00F15389">
        <w:rPr>
          <w:rFonts w:ascii="Bahnschrift" w:hAnsi="Bahnschrift"/>
          <w:sz w:val="28"/>
          <w:szCs w:val="28"/>
          <w:highlight w:val="yellow"/>
          <w:u w:val="single"/>
        </w:rPr>
        <w:t xml:space="preserve"> circuit </w:t>
      </w:r>
      <w:r w:rsidRPr="00F15389" w:rsidR="00F15389">
        <w:rPr>
          <w:rFonts w:ascii="Bahnschrift" w:hAnsi="Bahnschrift"/>
          <w:sz w:val="28"/>
          <w:szCs w:val="28"/>
          <w:highlight w:val="yellow"/>
          <w:u w:val="single"/>
        </w:rPr>
        <w:t>que j’ai fait</w:t>
      </w:r>
      <w:r w:rsidR="005F1931">
        <w:rPr>
          <w:rFonts w:ascii="Bahnschrift" w:hAnsi="Bahnschrift"/>
          <w:sz w:val="28"/>
          <w:szCs w:val="28"/>
          <w:highlight w:val="yellow"/>
          <w:u w:val="single"/>
        </w:rPr>
        <w:t>/configuré</w:t>
      </w:r>
      <w:r w:rsidRPr="00F15389" w:rsidR="00F15389">
        <w:rPr>
          <w:rFonts w:ascii="Bahnschrift" w:hAnsi="Bahnschrift"/>
          <w:sz w:val="28"/>
          <w:szCs w:val="28"/>
          <w:highlight w:val="yellow"/>
          <w:u w:val="single"/>
        </w:rPr>
        <w:t xml:space="preserve"> </w:t>
      </w:r>
      <w:r w:rsidR="005F1931">
        <w:rPr>
          <w:rFonts w:ascii="Bahnschrift" w:hAnsi="Bahnschrift"/>
          <w:sz w:val="28"/>
          <w:szCs w:val="28"/>
          <w:highlight w:val="yellow"/>
          <w:u w:val="single"/>
        </w:rPr>
        <w:t xml:space="preserve">comme </w:t>
      </w:r>
      <w:r w:rsidR="00660335">
        <w:rPr>
          <w:rFonts w:ascii="Bahnschrift" w:hAnsi="Bahnschrift"/>
          <w:sz w:val="28"/>
          <w:szCs w:val="28"/>
          <w:highlight w:val="yellow"/>
          <w:u w:val="single"/>
        </w:rPr>
        <w:t>demandé</w:t>
      </w:r>
      <w:r w:rsidRPr="00F15389" w:rsidR="00F15389">
        <w:rPr>
          <w:rFonts w:ascii="Bahnschrift" w:hAnsi="Bahnschrift"/>
          <w:sz w:val="28"/>
          <w:szCs w:val="28"/>
          <w:highlight w:val="yellow"/>
          <w:u w:val="single"/>
        </w:rPr>
        <w:t xml:space="preserve"> à la</w:t>
      </w:r>
      <w:r w:rsidRPr="00F15389">
        <w:rPr>
          <w:rFonts w:ascii="Bahnschrift" w:hAnsi="Bahnschrift"/>
          <w:sz w:val="28"/>
          <w:szCs w:val="28"/>
          <w:highlight w:val="yellow"/>
          <w:u w:val="single"/>
        </w:rPr>
        <w:t xml:space="preserve"> question </w:t>
      </w:r>
      <w:r w:rsidRPr="00F15389">
        <w:rPr>
          <w:rFonts w:ascii="Bahnschrift" w:hAnsi="Bahnschrift"/>
          <w:b/>
          <w:bCs/>
          <w:sz w:val="28"/>
          <w:szCs w:val="28"/>
          <w:highlight w:val="yellow"/>
          <w:u w:val="single"/>
        </w:rPr>
        <w:t>2-1</w:t>
      </w:r>
      <w:proofErr w:type="gramStart"/>
      <w:r w:rsidRPr="00F15389">
        <w:rPr>
          <w:rFonts w:ascii="Bahnschrift" w:hAnsi="Bahnschrift"/>
          <w:b/>
          <w:bCs/>
          <w:sz w:val="28"/>
          <w:szCs w:val="28"/>
          <w:highlight w:val="yellow"/>
          <w:u w:val="single"/>
        </w:rPr>
        <w:t>/</w:t>
      </w:r>
      <w:r>
        <w:rPr>
          <w:rFonts w:ascii="Bahnschrift" w:hAnsi="Bahnschrift"/>
          <w:b/>
          <w:bCs/>
          <w:sz w:val="28"/>
          <w:szCs w:val="28"/>
        </w:rPr>
        <w:t xml:space="preserve"> .</w:t>
      </w:r>
      <w:proofErr w:type="gramEnd"/>
      <w:r>
        <w:rPr>
          <w:rFonts w:ascii="Bahnschrift" w:hAnsi="Bahnschrift"/>
          <w:b/>
          <w:bCs/>
          <w:sz w:val="28"/>
          <w:szCs w:val="28"/>
        </w:rPr>
        <w:t xml:space="preserve"> </w:t>
      </w:r>
      <w:r w:rsidRPr="00C82F3A">
        <w:rPr>
          <w:rFonts w:ascii="Bahnschrift" w:hAnsi="Bahnschrift"/>
          <w:sz w:val="28"/>
          <w:szCs w:val="28"/>
        </w:rPr>
        <w:t xml:space="preserve">Ce </w:t>
      </w:r>
      <w:proofErr w:type="gramStart"/>
      <w:r w:rsidRPr="00C82F3A">
        <w:rPr>
          <w:rFonts w:ascii="Bahnschrift" w:hAnsi="Bahnschrift"/>
          <w:sz w:val="28"/>
          <w:szCs w:val="28"/>
        </w:rPr>
        <w:t>circuit ,</w:t>
      </w:r>
      <w:proofErr w:type="gramEnd"/>
      <w:r w:rsidRPr="00C82F3A">
        <w:rPr>
          <w:rFonts w:ascii="Bahnschrift" w:hAnsi="Bahnschrift"/>
          <w:sz w:val="28"/>
          <w:szCs w:val="28"/>
        </w:rPr>
        <w:t xml:space="preserve"> avec la configuration de la simulation déjà faite, permet de générer la caractéristique </w:t>
      </w:r>
      <w:r w:rsidRPr="00F15389">
        <w:rPr>
          <w:rFonts w:ascii="Bahnschrift" w:hAnsi="Bahnschrift"/>
          <w:sz w:val="28"/>
          <w:szCs w:val="28"/>
        </w:rPr>
        <w:t>directe de</w:t>
      </w:r>
      <w:r w:rsidRPr="00C82F3A">
        <w:rPr>
          <w:rFonts w:ascii="Bahnschrift" w:hAnsi="Bahnschrift"/>
          <w:sz w:val="28"/>
          <w:szCs w:val="28"/>
        </w:rPr>
        <w:t xml:space="preserve"> </w:t>
      </w:r>
      <w:r>
        <w:rPr>
          <w:rFonts w:ascii="Bahnschrift" w:hAnsi="Bahnschrift"/>
          <w:sz w:val="28"/>
          <w:szCs w:val="28"/>
        </w:rPr>
        <w:t>la</w:t>
      </w:r>
      <w:r w:rsidRPr="00C82F3A">
        <w:rPr>
          <w:rFonts w:ascii="Bahnschrift" w:hAnsi="Bahnschrift"/>
          <w:sz w:val="28"/>
          <w:szCs w:val="28"/>
        </w:rPr>
        <w:t xml:space="preserve"> diode</w:t>
      </w:r>
      <w:r>
        <w:rPr>
          <w:rFonts w:ascii="Bahnschrift" w:hAnsi="Bahnschrift"/>
          <w:sz w:val="28"/>
          <w:szCs w:val="28"/>
        </w:rPr>
        <w:t xml:space="preserve"> Zener </w:t>
      </w:r>
      <m:oMath>
        <m:r>
          <w:rPr>
            <w:rFonts w:ascii="Cambria Math" w:hAnsi="Cambria Math"/>
            <w:sz w:val="28"/>
            <w:szCs w:val="28"/>
          </w:rPr>
          <m:t>UMZ5_1N</m:t>
        </m:r>
      </m:oMath>
      <w:r w:rsidRPr="00135461">
        <w:rPr>
          <w:rFonts w:ascii="Bahnschrift" w:hAnsi="Bahnschrift"/>
          <w:sz w:val="28"/>
          <w:szCs w:val="28"/>
        </w:rPr>
        <w:t>.</w:t>
      </w:r>
      <w:r>
        <w:rPr>
          <w:rFonts w:ascii="Bahnschrift" w:hAnsi="Bahnschrift"/>
          <w:sz w:val="28"/>
          <w:szCs w:val="28"/>
        </w:rPr>
        <w:t xml:space="preserve"> </w:t>
      </w:r>
      <w:r w:rsidRPr="006840B1">
        <w:rPr>
          <w:rFonts w:ascii="Comic Sans MS" w:hAnsi="Comic Sans MS"/>
          <w:b/>
          <w:bCs/>
          <w:color w:val="FF0000"/>
          <w:sz w:val="24"/>
          <w:szCs w:val="24"/>
        </w:rPr>
        <w:t>(</w:t>
      </w:r>
      <w:r>
        <w:rPr>
          <w:rFonts w:ascii="Comic Sans MS" w:hAnsi="Comic Sans MS"/>
          <w:b/>
          <w:bCs/>
          <w:color w:val="FF0000"/>
          <w:sz w:val="24"/>
          <w:szCs w:val="24"/>
        </w:rPr>
        <w:t>1</w:t>
      </w:r>
      <w:r w:rsidRPr="006840B1">
        <w:rPr>
          <w:rFonts w:ascii="Comic Sans MS" w:hAnsi="Comic Sans MS"/>
          <w:b/>
          <w:bCs/>
          <w:color w:val="FF0000"/>
          <w:sz w:val="24"/>
          <w:szCs w:val="24"/>
        </w:rPr>
        <w:t>p)</w:t>
      </w:r>
    </w:p>
    <w:p w:rsidR="00E40008" w:rsidP="00024A6A" w:rsidRDefault="00EC5F93" w14:paraId="456910B7" w14:textId="40008C6A">
      <w:pPr>
        <w:pStyle w:val="Paragraphedeliste"/>
        <w:tabs>
          <w:tab w:val="left" w:pos="567"/>
        </w:tabs>
        <w:spacing w:after="0" w:line="240" w:lineRule="auto"/>
        <w:ind w:left="567"/>
        <w:jc w:val="center"/>
        <w:rPr>
          <w:rFonts w:ascii="Bahnschrift" w:hAnsi="Bahnschrift"/>
          <w:sz w:val="28"/>
          <w:szCs w:val="28"/>
        </w:rPr>
        <w:sectPr w:rsidR="00E40008" w:rsidSect="0081497A">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EC5F93">
        <w:rPr>
          <w:rFonts w:ascii="Bahnschrift" w:hAnsi="Bahnschrift"/>
          <w:sz w:val="28"/>
          <w:szCs w:val="28"/>
        </w:rPr>
        <w:drawing>
          <wp:inline distT="0" distB="0" distL="0" distR="0" wp14:anchorId="70179A24" wp14:editId="44EF79D5">
            <wp:extent cx="7656830" cy="4319476"/>
            <wp:effectExtent l="0" t="0" r="1270" b="5080"/>
            <wp:docPr id="321211933" name="Image 1" descr="Une image contenant texte, Polic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11933" name="Image 1" descr="Une image contenant texte, Police, diagramme, capture d’écran&#10;&#10;Le contenu généré par l’IA peut être incorrect."/>
                    <pic:cNvPicPr/>
                  </pic:nvPicPr>
                  <pic:blipFill>
                    <a:blip r:embed="rId14"/>
                    <a:stretch>
                      <a:fillRect/>
                    </a:stretch>
                  </pic:blipFill>
                  <pic:spPr>
                    <a:xfrm>
                      <a:off x="0" y="0"/>
                      <a:ext cx="7659037" cy="4320721"/>
                    </a:xfrm>
                    <a:prstGeom prst="rect">
                      <a:avLst/>
                    </a:prstGeom>
                  </pic:spPr>
                </pic:pic>
              </a:graphicData>
            </a:graphic>
          </wp:inline>
        </w:drawing>
      </w:r>
    </w:p>
    <w:p w:rsidR="00875D16" w:rsidP="00875D16" w:rsidRDefault="00875D16" w14:paraId="464FFFCC" w14:textId="061512D9">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7180CB39" wp14:editId="750132FA">
            <wp:extent cx="360000" cy="360000"/>
            <wp:effectExtent l="0" t="0" r="0" b="2540"/>
            <wp:docPr id="329354729"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64887" name=""/>
                    <pic:cNvPicPr/>
                  </pic:nvPicPr>
                  <pic:blipFill>
                    <a:blip r:embed="rId15">
                      <a:extLst>
                        <a:ext uri="{96DAC541-7B7A-43D3-8B79-37D633B846F1}">
                          <asvg:svgBlip xmlns:asvg="http://schemas.microsoft.com/office/drawing/2016/SVG/main" r:embed="rId16"/>
                        </a:ext>
                      </a:extLst>
                    </a:blip>
                    <a:stretch>
                      <a:fillRect/>
                    </a:stretch>
                  </pic:blipFill>
                  <pic:spPr>
                    <a:xfrm rot="5400000">
                      <a:off x="0" y="0"/>
                      <a:ext cx="360000" cy="360000"/>
                    </a:xfrm>
                    <a:prstGeom prst="rect">
                      <a:avLst/>
                    </a:prstGeom>
                  </pic:spPr>
                </pic:pic>
              </a:graphicData>
            </a:graphic>
          </wp:inline>
        </w:drawing>
      </w:r>
    </w:p>
    <w:p w:rsidRPr="006840B1" w:rsidR="00E40008" w:rsidP="00E40008" w:rsidRDefault="00E40008" w14:paraId="6D3165A5" w14:textId="25BC337C">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00562CD3">
        <w:rPr>
          <w:rFonts w:ascii="Bahnschrift" w:hAnsi="Bahnschrift"/>
          <w:sz w:val="28"/>
          <w:szCs w:val="28"/>
        </w:rPr>
        <w:t xml:space="preserve">une capture, prise en mode plein écran, </w:t>
      </w:r>
      <w:r w:rsidR="007E60BA">
        <w:rPr>
          <w:rFonts w:ascii="Bahnschrift" w:hAnsi="Bahnschrift"/>
          <w:sz w:val="28"/>
          <w:szCs w:val="28"/>
        </w:rPr>
        <w:t>montrant</w:t>
      </w:r>
      <w:r>
        <w:rPr>
          <w:rFonts w:ascii="Bahnschrift" w:hAnsi="Bahnschrift"/>
          <w:sz w:val="28"/>
          <w:szCs w:val="28"/>
        </w:rPr>
        <w:t xml:space="preserve"> </w:t>
      </w:r>
      <w:r w:rsidRPr="007E60BA">
        <w:rPr>
          <w:rFonts w:ascii="Bahnschrift" w:hAnsi="Bahnschrift"/>
          <w:sz w:val="28"/>
          <w:szCs w:val="28"/>
          <w:highlight w:val="yellow"/>
          <w:u w:val="single"/>
        </w:rPr>
        <w:t xml:space="preserve">la courbe caractéristique directe de la diode </w:t>
      </w:r>
      <w:r w:rsidRPr="007E60BA" w:rsidR="00942691">
        <w:rPr>
          <w:rFonts w:ascii="Bahnschrift" w:hAnsi="Bahnschrift"/>
          <w:sz w:val="28"/>
          <w:szCs w:val="28"/>
          <w:highlight w:val="yellow"/>
          <w:u w:val="single"/>
        </w:rPr>
        <w:t>Zener</w:t>
      </w:r>
      <w:r w:rsidRPr="007E60BA">
        <w:rPr>
          <w:rFonts w:ascii="Bahnschrift" w:hAnsi="Bahnschrift"/>
          <w:sz w:val="28"/>
          <w:szCs w:val="28"/>
          <w:highlight w:val="yellow"/>
          <w:u w:val="single"/>
        </w:rPr>
        <w:t xml:space="preserve"> </w:t>
      </w:r>
      <m:oMath>
        <m:r>
          <w:rPr>
            <w:rFonts w:ascii="Cambria Math" w:hAnsi="Cambria Math"/>
            <w:sz w:val="28"/>
            <w:szCs w:val="28"/>
            <w:highlight w:val="yellow"/>
            <w:u w:val="single"/>
          </w:rPr>
          <m:t>UMZ5_1N</m:t>
        </m:r>
      </m:oMath>
      <w:r w:rsidRPr="007E60BA">
        <w:rPr>
          <w:rFonts w:ascii="Bahnschrift" w:hAnsi="Bahnschrift"/>
          <w:sz w:val="28"/>
          <w:szCs w:val="28"/>
          <w:highlight w:val="yellow"/>
          <w:u w:val="single"/>
        </w:rPr>
        <w:t xml:space="preserve"> </w:t>
      </w:r>
      <w:r w:rsidRPr="007E60BA" w:rsidR="007E60BA">
        <w:rPr>
          <w:rFonts w:ascii="Bahnschrift" w:hAnsi="Bahnschrift"/>
          <w:sz w:val="28"/>
          <w:szCs w:val="28"/>
          <w:highlight w:val="yellow"/>
          <w:u w:val="single"/>
        </w:rPr>
        <w:t>comme demandé</w:t>
      </w:r>
      <w:r w:rsidRPr="007E60BA">
        <w:rPr>
          <w:rFonts w:ascii="Bahnschrift" w:hAnsi="Bahnschrift"/>
          <w:sz w:val="28"/>
          <w:szCs w:val="28"/>
          <w:highlight w:val="yellow"/>
          <w:u w:val="single"/>
        </w:rPr>
        <w:t xml:space="preserve"> la question </w:t>
      </w:r>
      <w:r w:rsidRPr="007E60BA">
        <w:rPr>
          <w:rFonts w:ascii="Bahnschrift" w:hAnsi="Bahnschrift"/>
          <w:b/>
          <w:bCs/>
          <w:sz w:val="28"/>
          <w:szCs w:val="28"/>
          <w:highlight w:val="yellow"/>
          <w:u w:val="single"/>
        </w:rPr>
        <w:t>2-2/</w:t>
      </w:r>
      <w:r w:rsidRPr="00135461">
        <w:rPr>
          <w:rFonts w:ascii="Bahnschrift" w:hAnsi="Bahnschrift"/>
          <w:sz w:val="28"/>
          <w:szCs w:val="28"/>
          <w:highlight w:val="yellow"/>
          <w:u w:val="single"/>
        </w:rPr>
        <w:t>.</w:t>
      </w:r>
      <w:r w:rsidRPr="00135461">
        <w:rPr>
          <w:rFonts w:ascii="Bahnschrift" w:hAnsi="Bahnschrift"/>
          <w:sz w:val="28"/>
          <w:szCs w:val="28"/>
        </w:rPr>
        <w:t xml:space="preserve"> </w:t>
      </w:r>
      <w:r w:rsidRPr="006840B1" w:rsidR="006B1707">
        <w:rPr>
          <w:rFonts w:ascii="Comic Sans MS" w:hAnsi="Comic Sans MS"/>
          <w:b/>
          <w:bCs/>
          <w:color w:val="FF0000"/>
          <w:sz w:val="24"/>
          <w:szCs w:val="24"/>
        </w:rPr>
        <w:t>(</w:t>
      </w:r>
      <w:r w:rsidR="006B1707">
        <w:rPr>
          <w:rFonts w:ascii="Comic Sans MS" w:hAnsi="Comic Sans MS"/>
          <w:b/>
          <w:bCs/>
          <w:color w:val="FF0000"/>
          <w:sz w:val="24"/>
          <w:szCs w:val="24"/>
        </w:rPr>
        <w:t>0,5</w:t>
      </w:r>
      <w:r w:rsidRPr="006840B1" w:rsidR="006B1707">
        <w:rPr>
          <w:rFonts w:ascii="Comic Sans MS" w:hAnsi="Comic Sans MS"/>
          <w:b/>
          <w:bCs/>
          <w:color w:val="FF0000"/>
          <w:sz w:val="24"/>
          <w:szCs w:val="24"/>
        </w:rPr>
        <w:t>p)</w:t>
      </w:r>
    </w:p>
    <w:p w:rsidR="00692902" w:rsidP="00EC5F93" w:rsidRDefault="00EC5F93" w14:paraId="50628500" w14:textId="04342849">
      <w:pPr>
        <w:pStyle w:val="Paragraphedeliste"/>
        <w:tabs>
          <w:tab w:val="left" w:pos="567"/>
        </w:tabs>
        <w:spacing w:after="0" w:line="240" w:lineRule="auto"/>
        <w:ind w:left="567"/>
        <w:jc w:val="center"/>
        <w:rPr>
          <w:rFonts w:ascii="Bahnschrift" w:hAnsi="Bahnschrift"/>
          <w:sz w:val="28"/>
          <w:szCs w:val="28"/>
        </w:rPr>
        <w:sectPr w:rsidR="00692902" w:rsidSect="00942691">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EC5F93">
        <w:rPr>
          <w:rFonts w:ascii="Bahnschrift" w:hAnsi="Bahnschrift"/>
          <w:sz w:val="28"/>
          <w:szCs w:val="28"/>
        </w:rPr>
        <w:drawing>
          <wp:inline distT="0" distB="0" distL="0" distR="0" wp14:anchorId="5FFA26D3" wp14:editId="38B9FF5D">
            <wp:extent cx="4402667" cy="4194998"/>
            <wp:effectExtent l="0" t="0" r="0" b="0"/>
            <wp:docPr id="888266551" name="Image 1" descr="Une image contenant capture d’écran, Logiciel multimédia, logiciel,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66551" name="Image 1" descr="Une image contenant capture d’écran, Logiciel multimédia, logiciel, Logiciel de graphisme&#10;&#10;Le contenu généré par l’IA peut être incorrect."/>
                    <pic:cNvPicPr/>
                  </pic:nvPicPr>
                  <pic:blipFill>
                    <a:blip r:embed="rId17"/>
                    <a:stretch>
                      <a:fillRect/>
                    </a:stretch>
                  </pic:blipFill>
                  <pic:spPr>
                    <a:xfrm>
                      <a:off x="0" y="0"/>
                      <a:ext cx="4407279" cy="4199393"/>
                    </a:xfrm>
                    <a:prstGeom prst="rect">
                      <a:avLst/>
                    </a:prstGeom>
                  </pic:spPr>
                </pic:pic>
              </a:graphicData>
            </a:graphic>
          </wp:inline>
        </w:drawing>
      </w:r>
    </w:p>
    <w:p w:rsidR="00CE225E" w:rsidP="00CE225E" w:rsidRDefault="00CE225E" w14:paraId="191E808F" w14:textId="4236AB77">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465CD2F1" wp14:editId="721531CD">
            <wp:extent cx="360000" cy="360000"/>
            <wp:effectExtent l="0" t="0" r="0" b="2540"/>
            <wp:docPr id="67102004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64887" name=""/>
                    <pic:cNvPicPr/>
                  </pic:nvPicPr>
                  <pic:blipFill>
                    <a:blip r:embed="rId15">
                      <a:extLst>
                        <a:ext uri="{96DAC541-7B7A-43D3-8B79-37D633B846F1}">
                          <asvg:svgBlip xmlns:asvg="http://schemas.microsoft.com/office/drawing/2016/SVG/main" r:embed="rId16"/>
                        </a:ext>
                      </a:extLst>
                    </a:blip>
                    <a:stretch>
                      <a:fillRect/>
                    </a:stretch>
                  </pic:blipFill>
                  <pic:spPr>
                    <a:xfrm rot="5400000">
                      <a:off x="0" y="0"/>
                      <a:ext cx="360000" cy="360000"/>
                    </a:xfrm>
                    <a:prstGeom prst="rect">
                      <a:avLst/>
                    </a:prstGeom>
                  </pic:spPr>
                </pic:pic>
              </a:graphicData>
            </a:graphic>
          </wp:inline>
        </w:drawing>
      </w:r>
    </w:p>
    <w:p w:rsidRPr="006840B1" w:rsidR="00942691" w:rsidP="00942691" w:rsidRDefault="00942691" w14:paraId="3F8B3C03" w14:textId="17E9B357">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Pr="00254D3A">
        <w:rPr>
          <w:rFonts w:ascii="Bahnschrift" w:hAnsi="Bahnschrift"/>
          <w:sz w:val="28"/>
          <w:szCs w:val="28"/>
          <w:highlight w:val="yellow"/>
          <w:u w:val="single"/>
        </w:rPr>
        <w:t xml:space="preserve">mon interprétation </w:t>
      </w:r>
      <w:r w:rsidR="002B1718">
        <w:rPr>
          <w:rFonts w:ascii="Bahnschrift" w:hAnsi="Bahnschrift"/>
          <w:sz w:val="28"/>
          <w:szCs w:val="28"/>
          <w:highlight w:val="yellow"/>
          <w:u w:val="single"/>
        </w:rPr>
        <w:t>de</w:t>
      </w:r>
      <w:r w:rsidRPr="00254D3A">
        <w:rPr>
          <w:rFonts w:ascii="Bahnschrift" w:hAnsi="Bahnschrift"/>
          <w:sz w:val="28"/>
          <w:szCs w:val="28"/>
          <w:highlight w:val="yellow"/>
          <w:u w:val="single"/>
        </w:rPr>
        <w:t xml:space="preserve"> la </w:t>
      </w:r>
      <w:r w:rsidR="002B1718">
        <w:rPr>
          <w:rFonts w:ascii="Bahnschrift" w:hAnsi="Bahnschrift"/>
          <w:sz w:val="28"/>
          <w:szCs w:val="28"/>
          <w:highlight w:val="yellow"/>
          <w:u w:val="single"/>
        </w:rPr>
        <w:t xml:space="preserve">courbe </w:t>
      </w:r>
      <w:r w:rsidRPr="00254D3A">
        <w:rPr>
          <w:rFonts w:ascii="Bahnschrift" w:hAnsi="Bahnschrift"/>
          <w:sz w:val="28"/>
          <w:szCs w:val="28"/>
          <w:highlight w:val="yellow"/>
          <w:u w:val="single"/>
        </w:rPr>
        <w:t xml:space="preserve">caractéristique directe de la diode </w:t>
      </w:r>
      <w:r w:rsidRPr="00254D3A" w:rsidR="0023409A">
        <w:rPr>
          <w:rFonts w:ascii="Bahnschrift" w:hAnsi="Bahnschrift"/>
          <w:sz w:val="28"/>
          <w:szCs w:val="28"/>
          <w:highlight w:val="yellow"/>
          <w:u w:val="single"/>
        </w:rPr>
        <w:t>Zener</w:t>
      </w:r>
      <w:r w:rsidRPr="00254D3A">
        <w:rPr>
          <w:rFonts w:ascii="Bahnschrift" w:hAnsi="Bahnschrift"/>
          <w:sz w:val="28"/>
          <w:szCs w:val="28"/>
          <w:highlight w:val="yellow"/>
          <w:u w:val="single"/>
        </w:rPr>
        <w:t xml:space="preserve"> </w:t>
      </w:r>
      <m:oMath>
        <m:r>
          <w:rPr>
            <w:rFonts w:ascii="Cambria Math" w:hAnsi="Cambria Math"/>
            <w:sz w:val="28"/>
            <w:szCs w:val="28"/>
            <w:highlight w:val="yellow"/>
            <w:u w:val="single"/>
          </w:rPr>
          <m:t>UMZ5_1N</m:t>
        </m:r>
      </m:oMath>
      <w:r w:rsidRPr="00254D3A">
        <w:rPr>
          <w:rFonts w:ascii="Bahnschrift" w:hAnsi="Bahnschrift"/>
          <w:sz w:val="28"/>
          <w:szCs w:val="28"/>
          <w:highlight w:val="yellow"/>
          <w:u w:val="single"/>
        </w:rPr>
        <w:t xml:space="preserve">, en réponse à la question </w:t>
      </w:r>
      <w:r w:rsidRPr="00254D3A" w:rsidR="00C95949">
        <w:rPr>
          <w:rFonts w:ascii="Bahnschrift" w:hAnsi="Bahnschrift"/>
          <w:b/>
          <w:bCs/>
          <w:sz w:val="28"/>
          <w:szCs w:val="28"/>
          <w:highlight w:val="yellow"/>
          <w:u w:val="single"/>
        </w:rPr>
        <w:t>2</w:t>
      </w:r>
      <w:r w:rsidRPr="00254D3A">
        <w:rPr>
          <w:rFonts w:ascii="Bahnschrift" w:hAnsi="Bahnschrift"/>
          <w:b/>
          <w:bCs/>
          <w:sz w:val="28"/>
          <w:szCs w:val="28"/>
          <w:highlight w:val="yellow"/>
          <w:u w:val="single"/>
        </w:rPr>
        <w:t>-</w:t>
      </w:r>
      <w:r w:rsidRPr="00254D3A" w:rsidR="00C95949">
        <w:rPr>
          <w:rFonts w:ascii="Bahnschrift" w:hAnsi="Bahnschrift"/>
          <w:b/>
          <w:bCs/>
          <w:sz w:val="28"/>
          <w:szCs w:val="28"/>
          <w:highlight w:val="yellow"/>
          <w:u w:val="single"/>
        </w:rPr>
        <w:t>3</w:t>
      </w:r>
      <w:r w:rsidRPr="00254D3A">
        <w:rPr>
          <w:rFonts w:ascii="Bahnschrift" w:hAnsi="Bahnschrift"/>
          <w:b/>
          <w:bCs/>
          <w:sz w:val="28"/>
          <w:szCs w:val="28"/>
          <w:highlight w:val="yellow"/>
          <w:u w:val="single"/>
        </w:rPr>
        <w:t>/</w:t>
      </w:r>
      <w:r w:rsidRPr="00135461">
        <w:rPr>
          <w:rFonts w:ascii="Bahnschrift" w:hAnsi="Bahnschrift"/>
          <w:sz w:val="28"/>
          <w:szCs w:val="28"/>
        </w:rPr>
        <w:t>.</w:t>
      </w:r>
      <w:r>
        <w:rPr>
          <w:rFonts w:ascii="Bahnschrift" w:hAnsi="Bahnschrift"/>
          <w:sz w:val="28"/>
          <w:szCs w:val="28"/>
        </w:rPr>
        <w:t xml:space="preserve"> </w:t>
      </w:r>
      <w:r w:rsidRPr="006840B1">
        <w:rPr>
          <w:rFonts w:ascii="Comic Sans MS" w:hAnsi="Comic Sans MS"/>
          <w:b/>
          <w:bCs/>
          <w:color w:val="FF0000"/>
          <w:sz w:val="24"/>
          <w:szCs w:val="24"/>
        </w:rPr>
        <w:t>(</w:t>
      </w:r>
      <w:r>
        <w:rPr>
          <w:rFonts w:ascii="Comic Sans MS" w:hAnsi="Comic Sans MS"/>
          <w:b/>
          <w:bCs/>
          <w:color w:val="FF0000"/>
          <w:sz w:val="24"/>
          <w:szCs w:val="24"/>
        </w:rPr>
        <w:t>1</w:t>
      </w:r>
      <w:r w:rsidRPr="006840B1">
        <w:rPr>
          <w:rFonts w:ascii="Comic Sans MS" w:hAnsi="Comic Sans MS"/>
          <w:b/>
          <w:bCs/>
          <w:color w:val="FF0000"/>
          <w:sz w:val="24"/>
          <w:szCs w:val="24"/>
        </w:rPr>
        <w:t>p)</w:t>
      </w:r>
    </w:p>
    <w:p w:rsidRPr="005679AB" w:rsidR="00942691" w:rsidP="00942691" w:rsidRDefault="00942691" w14:paraId="5B8A110F" w14:textId="38D38775">
      <w:pPr>
        <w:tabs>
          <w:tab w:val="center" w:pos="7001"/>
          <w:tab w:val="left" w:pos="7488"/>
        </w:tabs>
        <w:ind w:left="567"/>
        <w:sectPr w:rsidRPr="005679AB" w:rsidR="00942691" w:rsidSect="00942691">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Pr>
          <w:rFonts w:ascii="Bahnschrift" w:hAnsi="Bahnschrift"/>
          <w:noProof/>
          <w:sz w:val="28"/>
          <w:szCs w:val="28"/>
        </w:rPr>
        <mc:AlternateContent>
          <mc:Choice Requires="wps">
            <w:drawing>
              <wp:inline distT="0" distB="0" distL="0" distR="0" wp14:anchorId="5ABD61B6" wp14:editId="4B179B39">
                <wp:extent cx="8640000" cy="4550899"/>
                <wp:effectExtent l="0" t="0" r="27940" b="21590"/>
                <wp:docPr id="1988065670" name="Zone de texte 9"/>
                <wp:cNvGraphicFramePr/>
                <a:graphic xmlns:a="http://schemas.openxmlformats.org/drawingml/2006/main">
                  <a:graphicData uri="http://schemas.microsoft.com/office/word/2010/wordprocessingShape">
                    <wps:wsp>
                      <wps:cNvSpPr txBox="1"/>
                      <wps:spPr>
                        <a:xfrm>
                          <a:off x="0" y="0"/>
                          <a:ext cx="8640000" cy="4550899"/>
                        </a:xfrm>
                        <a:prstGeom prst="rect">
                          <a:avLst/>
                        </a:prstGeom>
                        <a:noFill/>
                        <a:ln w="1270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Pr="00664C34" w:rsidR="00942691" w:rsidP="00942691" w:rsidRDefault="00EC5F93" w14:paraId="2107B3D8" w14:textId="2701766E">
                            <w:pPr>
                              <w:spacing w:line="360" w:lineRule="auto"/>
                              <w:jc w:val="both"/>
                              <w:rPr>
                                <w:color w:val="3333FF"/>
                              </w:rPr>
                            </w:pPr>
                            <w:r w:rsidRPr="00EC5F93">
                              <w:rPr>
                                <w:rFonts w:ascii="Bahnschrift" w:hAnsi="Bahnschrift"/>
                                <w:color w:val="3333FF"/>
                                <w:sz w:val="28"/>
                                <w:szCs w:val="28"/>
                              </w:rPr>
                              <w:t>En direct, la diode Zener UMZ5_1N se comporte comme une diode classique : le courant reste presque nul tant que la tension n’a pas atteint environ 0,7 V, puis il augmente rapidement. On retrouve donc le même seuil de conduction et le même comportement non linéaire vus en 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58F9C2CC">
              <v:shapetype id="_x0000_t202" coordsize="21600,21600" o:spt="202" path="m,l,21600r21600,l21600,xe" w14:anchorId="5ABD61B6">
                <v:stroke joinstyle="miter"/>
                <v:path gradientshapeok="t" o:connecttype="rect"/>
              </v:shapetype>
              <v:shape id="Zone de texte 9" style="width:680.3pt;height:358.35pt;visibility:visible;mso-wrap-style:square;mso-left-percent:-10001;mso-top-percent:-10001;mso-position-horizontal:absolute;mso-position-horizontal-relative:char;mso-position-vertical:absolute;mso-position-vertical-relative:line;mso-left-percent:-10001;mso-top-percent:-10001;v-text-anchor:top" o:spid="_x0000_s1026" filled="f"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">
                <v:textbox>
                  <w:txbxContent>
                    <w:p w:rsidRPr="00664C34" w:rsidR="00942691" w:rsidP="00942691" w:rsidRDefault="00EC5F93" w14:paraId="1783ED62" w14:textId="2701766E">
                      <w:pPr>
                        <w:spacing w:line="360" w:lineRule="auto"/>
                        <w:jc w:val="both"/>
                        <w:rPr>
                          <w:color w:val="3333FF"/>
                        </w:rPr>
                      </w:pPr>
                      <w:r w:rsidRPr="00EC5F93">
                        <w:rPr>
                          <w:rFonts w:ascii="Bahnschrift" w:hAnsi="Bahnschrift"/>
                          <w:color w:val="3333FF"/>
                          <w:sz w:val="28"/>
                          <w:szCs w:val="28"/>
                        </w:rPr>
                        <w:t>En direct, la diode Zener UMZ5_1N se comporte comme une diode classique : le courant reste presque nul tant que la tension n’a pas atteint environ 0,7 V, puis il augmente rapidement. On retrouve donc le même seuil de conduction et le même comportement non linéaire vus en TD.</w:t>
                      </w:r>
                    </w:p>
                  </w:txbxContent>
                </v:textbox>
                <w10:anchorlock/>
              </v:shape>
            </w:pict>
          </mc:Fallback>
        </mc:AlternateContent>
      </w:r>
      <w:proofErr w:type="gramStart"/>
      <w:r w:rsidR="00EC5F93">
        <w:t>x</w:t>
      </w:r>
      <w:proofErr w:type="gramEnd"/>
    </w:p>
    <w:p w:rsidR="00CE225E" w:rsidP="00CE225E" w:rsidRDefault="00CE225E" w14:paraId="29FE2DC5" w14:textId="172EA9DF">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7437988A" wp14:editId="2403A4D5">
            <wp:extent cx="360000" cy="360000"/>
            <wp:effectExtent l="0" t="0" r="0" b="2540"/>
            <wp:docPr id="197819611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64887" name=""/>
                    <pic:cNvPicPr/>
                  </pic:nvPicPr>
                  <pic:blipFill>
                    <a:blip r:embed="rId15">
                      <a:extLst>
                        <a:ext uri="{96DAC541-7B7A-43D3-8B79-37D633B846F1}">
                          <asvg:svgBlip xmlns:asvg="http://schemas.microsoft.com/office/drawing/2016/SVG/main" r:embed="rId16"/>
                        </a:ext>
                      </a:extLst>
                    </a:blip>
                    <a:stretch>
                      <a:fillRect/>
                    </a:stretch>
                  </pic:blipFill>
                  <pic:spPr>
                    <a:xfrm rot="16200000">
                      <a:off x="0" y="0"/>
                      <a:ext cx="360000" cy="360000"/>
                    </a:xfrm>
                    <a:prstGeom prst="rect">
                      <a:avLst/>
                    </a:prstGeom>
                  </pic:spPr>
                </pic:pic>
              </a:graphicData>
            </a:graphic>
          </wp:inline>
        </w:drawing>
      </w:r>
    </w:p>
    <w:p w:rsidRPr="006840B1" w:rsidR="00D36E07" w:rsidP="00D36E07" w:rsidRDefault="00D36E07" w14:paraId="3964ED05" w14:textId="7D7C0E44">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00562CD3">
        <w:rPr>
          <w:rFonts w:ascii="Bahnschrift" w:hAnsi="Bahnschrift"/>
          <w:sz w:val="28"/>
          <w:szCs w:val="28"/>
        </w:rPr>
        <w:t xml:space="preserve">une capture, prise en mode plein écran, </w:t>
      </w:r>
      <w:r w:rsidR="00A46E6D">
        <w:rPr>
          <w:rFonts w:ascii="Bahnschrift" w:hAnsi="Bahnschrift"/>
          <w:sz w:val="28"/>
          <w:szCs w:val="28"/>
        </w:rPr>
        <w:t>montrant</w:t>
      </w:r>
      <w:r>
        <w:rPr>
          <w:rFonts w:ascii="Bahnschrift" w:hAnsi="Bahnschrift"/>
          <w:sz w:val="28"/>
          <w:szCs w:val="28"/>
        </w:rPr>
        <w:t xml:space="preserve"> </w:t>
      </w:r>
      <w:r w:rsidRPr="00A46E6D" w:rsidR="00A46E6D">
        <w:rPr>
          <w:rFonts w:ascii="Bahnschrift" w:hAnsi="Bahnschrift"/>
          <w:sz w:val="28"/>
          <w:szCs w:val="28"/>
          <w:highlight w:val="yellow"/>
          <w:u w:val="single"/>
        </w:rPr>
        <w:t>le</w:t>
      </w:r>
      <w:r w:rsidRPr="00A46E6D">
        <w:rPr>
          <w:rFonts w:ascii="Bahnschrift" w:hAnsi="Bahnschrift"/>
          <w:sz w:val="28"/>
          <w:szCs w:val="28"/>
          <w:highlight w:val="yellow"/>
          <w:u w:val="single"/>
        </w:rPr>
        <w:t xml:space="preserve"> circuit </w:t>
      </w:r>
      <w:r w:rsidRPr="00A46E6D" w:rsidR="00A46E6D">
        <w:rPr>
          <w:rFonts w:ascii="Bahnschrift" w:hAnsi="Bahnschrift"/>
          <w:sz w:val="28"/>
          <w:szCs w:val="28"/>
          <w:highlight w:val="yellow"/>
          <w:u w:val="single"/>
        </w:rPr>
        <w:t>que j’ai fait</w:t>
      </w:r>
      <w:r w:rsidR="005F1931">
        <w:rPr>
          <w:rFonts w:ascii="Bahnschrift" w:hAnsi="Bahnschrift"/>
          <w:sz w:val="28"/>
          <w:szCs w:val="28"/>
          <w:highlight w:val="yellow"/>
          <w:u w:val="single"/>
        </w:rPr>
        <w:t>/configuré</w:t>
      </w:r>
      <w:r w:rsidRPr="00A46E6D" w:rsidR="00A46E6D">
        <w:rPr>
          <w:rFonts w:ascii="Bahnschrift" w:hAnsi="Bahnschrift"/>
          <w:sz w:val="28"/>
          <w:szCs w:val="28"/>
          <w:highlight w:val="yellow"/>
          <w:u w:val="single"/>
        </w:rPr>
        <w:t xml:space="preserve"> </w:t>
      </w:r>
      <w:r w:rsidR="005F1931">
        <w:rPr>
          <w:rFonts w:ascii="Bahnschrift" w:hAnsi="Bahnschrift"/>
          <w:sz w:val="28"/>
          <w:szCs w:val="28"/>
          <w:highlight w:val="yellow"/>
          <w:u w:val="single"/>
        </w:rPr>
        <w:t>comme demandé à</w:t>
      </w:r>
      <w:r w:rsidRPr="00A46E6D">
        <w:rPr>
          <w:rFonts w:ascii="Bahnschrift" w:hAnsi="Bahnschrift"/>
          <w:sz w:val="28"/>
          <w:szCs w:val="28"/>
          <w:highlight w:val="yellow"/>
          <w:u w:val="single"/>
        </w:rPr>
        <w:t xml:space="preserve"> la question </w:t>
      </w:r>
      <w:r w:rsidRPr="00A46E6D" w:rsidR="000F3038">
        <w:rPr>
          <w:rFonts w:ascii="Bahnschrift" w:hAnsi="Bahnschrift"/>
          <w:b/>
          <w:bCs/>
          <w:sz w:val="28"/>
          <w:szCs w:val="28"/>
          <w:highlight w:val="yellow"/>
          <w:u w:val="single"/>
        </w:rPr>
        <w:t>3</w:t>
      </w:r>
      <w:r w:rsidRPr="00A46E6D">
        <w:rPr>
          <w:rFonts w:ascii="Bahnschrift" w:hAnsi="Bahnschrift"/>
          <w:b/>
          <w:bCs/>
          <w:sz w:val="28"/>
          <w:szCs w:val="28"/>
          <w:highlight w:val="yellow"/>
          <w:u w:val="single"/>
        </w:rPr>
        <w:t>-</w:t>
      </w:r>
      <w:r w:rsidRPr="00A46E6D" w:rsidR="000F3038">
        <w:rPr>
          <w:rFonts w:ascii="Bahnschrift" w:hAnsi="Bahnschrift"/>
          <w:b/>
          <w:bCs/>
          <w:sz w:val="28"/>
          <w:szCs w:val="28"/>
          <w:highlight w:val="yellow"/>
          <w:u w:val="single"/>
        </w:rPr>
        <w:t>1</w:t>
      </w:r>
      <w:r w:rsidRPr="00A46E6D">
        <w:rPr>
          <w:rFonts w:ascii="Bahnschrift" w:hAnsi="Bahnschrift"/>
          <w:b/>
          <w:bCs/>
          <w:sz w:val="28"/>
          <w:szCs w:val="28"/>
          <w:highlight w:val="yellow"/>
          <w:u w:val="single"/>
        </w:rPr>
        <w:t>/</w:t>
      </w:r>
      <w:r>
        <w:rPr>
          <w:rFonts w:ascii="Bahnschrift" w:hAnsi="Bahnschrift"/>
          <w:b/>
          <w:bCs/>
          <w:sz w:val="28"/>
          <w:szCs w:val="28"/>
        </w:rPr>
        <w:t>.</w:t>
      </w:r>
      <w:r w:rsidR="00C82F3A">
        <w:rPr>
          <w:rFonts w:ascii="Bahnschrift" w:hAnsi="Bahnschrift"/>
          <w:b/>
          <w:bCs/>
          <w:sz w:val="28"/>
          <w:szCs w:val="28"/>
        </w:rPr>
        <w:t xml:space="preserve"> </w:t>
      </w:r>
      <w:r w:rsidRPr="00A46E6D" w:rsidR="00C82F3A">
        <w:rPr>
          <w:rFonts w:ascii="Bahnschrift" w:hAnsi="Bahnschrift"/>
          <w:sz w:val="28"/>
          <w:szCs w:val="28"/>
        </w:rPr>
        <w:t xml:space="preserve">Ce </w:t>
      </w:r>
      <w:proofErr w:type="gramStart"/>
      <w:r w:rsidRPr="00A46E6D" w:rsidR="00C82F3A">
        <w:rPr>
          <w:rFonts w:ascii="Bahnschrift" w:hAnsi="Bahnschrift"/>
          <w:sz w:val="28"/>
          <w:szCs w:val="28"/>
        </w:rPr>
        <w:t>circuit ,</w:t>
      </w:r>
      <w:proofErr w:type="gramEnd"/>
      <w:r w:rsidRPr="00A46E6D" w:rsidR="00C82F3A">
        <w:rPr>
          <w:rFonts w:ascii="Bahnschrift" w:hAnsi="Bahnschrift"/>
          <w:sz w:val="28"/>
          <w:szCs w:val="28"/>
        </w:rPr>
        <w:t xml:space="preserve"> avec la configuration de la simulation déjà faite, permet de générer la caractéristique inverse de </w:t>
      </w:r>
      <w:r w:rsidRPr="00A46E6D" w:rsidR="00AC4A04">
        <w:rPr>
          <w:rFonts w:ascii="Bahnschrift" w:hAnsi="Bahnschrift"/>
          <w:sz w:val="28"/>
          <w:szCs w:val="28"/>
        </w:rPr>
        <w:t>la</w:t>
      </w:r>
      <w:r w:rsidRPr="00A46E6D" w:rsidR="00C82F3A">
        <w:rPr>
          <w:rFonts w:ascii="Bahnschrift" w:hAnsi="Bahnschrift"/>
          <w:sz w:val="28"/>
          <w:szCs w:val="28"/>
        </w:rPr>
        <w:t xml:space="preserve"> diode</w:t>
      </w:r>
      <w:r w:rsidRPr="00A46E6D" w:rsidR="00AC4A04">
        <w:rPr>
          <w:rFonts w:ascii="Bahnschrift" w:hAnsi="Bahnschrift"/>
          <w:sz w:val="28"/>
          <w:szCs w:val="28"/>
        </w:rPr>
        <w:t xml:space="preserve"> Zener</w:t>
      </w:r>
      <w:r w:rsidR="00AC4A04">
        <w:rPr>
          <w:rFonts w:ascii="Bahnschrift" w:hAnsi="Bahnschrift"/>
          <w:sz w:val="28"/>
          <w:szCs w:val="28"/>
        </w:rPr>
        <w:t xml:space="preserve"> </w:t>
      </w:r>
      <m:oMath>
        <m:r>
          <w:rPr>
            <w:rFonts w:ascii="Cambria Math" w:hAnsi="Cambria Math"/>
            <w:sz w:val="28"/>
            <w:szCs w:val="28"/>
          </w:rPr>
          <m:t>UMZ5_1N</m:t>
        </m:r>
      </m:oMath>
      <w:r w:rsidRPr="00135461" w:rsidR="00C82F3A">
        <w:rPr>
          <w:rFonts w:ascii="Bahnschrift" w:hAnsi="Bahnschrift"/>
          <w:sz w:val="28"/>
          <w:szCs w:val="28"/>
        </w:rPr>
        <w:t>.</w:t>
      </w:r>
      <w:r>
        <w:rPr>
          <w:rFonts w:ascii="Bahnschrift" w:hAnsi="Bahnschrift"/>
          <w:sz w:val="28"/>
          <w:szCs w:val="28"/>
        </w:rPr>
        <w:t xml:space="preserve"> </w:t>
      </w:r>
      <w:r w:rsidRPr="006840B1" w:rsidR="00135461">
        <w:rPr>
          <w:rFonts w:ascii="Comic Sans MS" w:hAnsi="Comic Sans MS"/>
          <w:b/>
          <w:bCs/>
          <w:color w:val="FF0000"/>
          <w:sz w:val="24"/>
          <w:szCs w:val="24"/>
        </w:rPr>
        <w:t>(</w:t>
      </w:r>
      <w:r w:rsidR="00135461">
        <w:rPr>
          <w:rFonts w:ascii="Comic Sans MS" w:hAnsi="Comic Sans MS"/>
          <w:b/>
          <w:bCs/>
          <w:color w:val="FF0000"/>
          <w:sz w:val="24"/>
          <w:szCs w:val="24"/>
        </w:rPr>
        <w:t>0,5</w:t>
      </w:r>
      <w:r w:rsidRPr="006840B1" w:rsidR="00135461">
        <w:rPr>
          <w:rFonts w:ascii="Comic Sans MS" w:hAnsi="Comic Sans MS"/>
          <w:b/>
          <w:bCs/>
          <w:color w:val="FF0000"/>
          <w:sz w:val="24"/>
          <w:szCs w:val="24"/>
        </w:rPr>
        <w:t>p)</w:t>
      </w:r>
    </w:p>
    <w:p w:rsidR="00D36E07" w:rsidP="00D36E07" w:rsidRDefault="00F93995" w14:paraId="6FE59B46" w14:textId="3AEBE8B3">
      <w:pPr>
        <w:pStyle w:val="Paragraphedeliste"/>
        <w:tabs>
          <w:tab w:val="left" w:pos="567"/>
        </w:tabs>
        <w:spacing w:after="0" w:line="240" w:lineRule="auto"/>
        <w:ind w:left="567"/>
        <w:jc w:val="center"/>
        <w:rPr>
          <w:rFonts w:ascii="Bahnschrift" w:hAnsi="Bahnschrift"/>
          <w:sz w:val="28"/>
          <w:szCs w:val="28"/>
        </w:rPr>
        <w:sectPr w:rsidR="00D36E07" w:rsidSect="00D36E07">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F93995">
        <w:rPr>
          <w:rFonts w:ascii="Bahnschrift" w:hAnsi="Bahnschrift"/>
          <w:sz w:val="28"/>
          <w:szCs w:val="28"/>
        </w:rPr>
        <w:drawing>
          <wp:inline distT="0" distB="0" distL="0" distR="0" wp14:anchorId="074AF326" wp14:editId="0BC11E63">
            <wp:extent cx="5440607" cy="3928533"/>
            <wp:effectExtent l="0" t="0" r="8255" b="0"/>
            <wp:docPr id="715453659" name="Image 1" descr="Une image contenant texte, Polic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53659" name="Image 1" descr="Une image contenant texte, Police, diagramme, capture d’écran&#10;&#10;Le contenu généré par l’IA peut être incorrect."/>
                    <pic:cNvPicPr/>
                  </pic:nvPicPr>
                  <pic:blipFill>
                    <a:blip r:embed="rId18"/>
                    <a:stretch>
                      <a:fillRect/>
                    </a:stretch>
                  </pic:blipFill>
                  <pic:spPr>
                    <a:xfrm>
                      <a:off x="0" y="0"/>
                      <a:ext cx="5446230" cy="3932593"/>
                    </a:xfrm>
                    <a:prstGeom prst="rect">
                      <a:avLst/>
                    </a:prstGeom>
                  </pic:spPr>
                </pic:pic>
              </a:graphicData>
            </a:graphic>
          </wp:inline>
        </w:drawing>
      </w:r>
    </w:p>
    <w:p w:rsidR="004330E2" w:rsidP="004330E2" w:rsidRDefault="004330E2" w14:paraId="69E92335" w14:textId="2FF88A1D">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6CD7368D" wp14:editId="1754AC05">
            <wp:extent cx="360000" cy="360000"/>
            <wp:effectExtent l="0" t="0" r="0" b="2540"/>
            <wp:docPr id="135567590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64887" name=""/>
                    <pic:cNvPicPr/>
                  </pic:nvPicPr>
                  <pic:blipFill>
                    <a:blip r:embed="rId15">
                      <a:extLst>
                        <a:ext uri="{96DAC541-7B7A-43D3-8B79-37D633B846F1}">
                          <asvg:svgBlip xmlns:asvg="http://schemas.microsoft.com/office/drawing/2016/SVG/main" r:embed="rId16"/>
                        </a:ext>
                      </a:extLst>
                    </a:blip>
                    <a:stretch>
                      <a:fillRect/>
                    </a:stretch>
                  </pic:blipFill>
                  <pic:spPr>
                    <a:xfrm rot="16200000">
                      <a:off x="0" y="0"/>
                      <a:ext cx="360000" cy="360000"/>
                    </a:xfrm>
                    <a:prstGeom prst="rect">
                      <a:avLst/>
                    </a:prstGeom>
                  </pic:spPr>
                </pic:pic>
              </a:graphicData>
            </a:graphic>
          </wp:inline>
        </w:drawing>
      </w:r>
    </w:p>
    <w:p w:rsidRPr="006840B1" w:rsidR="00D36E07" w:rsidP="00D36E07" w:rsidRDefault="00D36E07" w14:paraId="5682D10D" w14:textId="77C4CBA7">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00562CD3">
        <w:rPr>
          <w:rFonts w:ascii="Bahnschrift" w:hAnsi="Bahnschrift"/>
          <w:sz w:val="28"/>
          <w:szCs w:val="28"/>
        </w:rPr>
        <w:t xml:space="preserve">une capture, prise en mode plein écran, </w:t>
      </w:r>
      <w:r w:rsidR="00BA30A4">
        <w:rPr>
          <w:rFonts w:ascii="Bahnschrift" w:hAnsi="Bahnschrift"/>
          <w:sz w:val="28"/>
          <w:szCs w:val="28"/>
        </w:rPr>
        <w:t xml:space="preserve">montrant </w:t>
      </w:r>
      <w:r w:rsidRPr="00BA30A4">
        <w:rPr>
          <w:rFonts w:ascii="Bahnschrift" w:hAnsi="Bahnschrift"/>
          <w:sz w:val="28"/>
          <w:szCs w:val="28"/>
          <w:highlight w:val="yellow"/>
          <w:u w:val="single"/>
        </w:rPr>
        <w:t xml:space="preserve">la courbe caractéristique </w:t>
      </w:r>
      <w:r w:rsidRPr="00BA30A4" w:rsidR="00C82F3A">
        <w:rPr>
          <w:rFonts w:ascii="Bahnschrift" w:hAnsi="Bahnschrift"/>
          <w:sz w:val="28"/>
          <w:szCs w:val="28"/>
          <w:highlight w:val="yellow"/>
          <w:u w:val="single"/>
        </w:rPr>
        <w:t>inverse</w:t>
      </w:r>
      <w:r w:rsidRPr="00BA30A4">
        <w:rPr>
          <w:rFonts w:ascii="Bahnschrift" w:hAnsi="Bahnschrift"/>
          <w:sz w:val="28"/>
          <w:szCs w:val="28"/>
          <w:highlight w:val="yellow"/>
          <w:u w:val="single"/>
        </w:rPr>
        <w:t xml:space="preserve"> de la diode Zener </w:t>
      </w:r>
      <m:oMath>
        <m:r>
          <w:rPr>
            <w:rFonts w:ascii="Cambria Math" w:hAnsi="Cambria Math"/>
            <w:sz w:val="28"/>
            <w:szCs w:val="28"/>
            <w:highlight w:val="yellow"/>
            <w:u w:val="single"/>
          </w:rPr>
          <m:t>UMZ5_1N</m:t>
        </m:r>
      </m:oMath>
      <w:r w:rsidRPr="00BA30A4">
        <w:rPr>
          <w:rFonts w:ascii="Bahnschrift" w:hAnsi="Bahnschrift"/>
          <w:sz w:val="28"/>
          <w:szCs w:val="28"/>
          <w:highlight w:val="yellow"/>
          <w:u w:val="single"/>
        </w:rPr>
        <w:t xml:space="preserve"> </w:t>
      </w:r>
      <w:r w:rsidRPr="00BA30A4" w:rsidR="00BA30A4">
        <w:rPr>
          <w:rFonts w:ascii="Bahnschrift" w:hAnsi="Bahnschrift"/>
          <w:sz w:val="28"/>
          <w:szCs w:val="28"/>
          <w:highlight w:val="yellow"/>
          <w:u w:val="single"/>
        </w:rPr>
        <w:t>comme demandé</w:t>
      </w:r>
      <w:r w:rsidRPr="00BA30A4">
        <w:rPr>
          <w:rFonts w:ascii="Bahnschrift" w:hAnsi="Bahnschrift"/>
          <w:sz w:val="28"/>
          <w:szCs w:val="28"/>
          <w:highlight w:val="yellow"/>
          <w:u w:val="single"/>
        </w:rPr>
        <w:t xml:space="preserve"> la question </w:t>
      </w:r>
      <w:r w:rsidRPr="00BA30A4" w:rsidR="00C82F3A">
        <w:rPr>
          <w:rFonts w:ascii="Bahnschrift" w:hAnsi="Bahnschrift"/>
          <w:b/>
          <w:bCs/>
          <w:sz w:val="28"/>
          <w:szCs w:val="28"/>
          <w:highlight w:val="yellow"/>
          <w:u w:val="single"/>
        </w:rPr>
        <w:t>3</w:t>
      </w:r>
      <w:r w:rsidRPr="00BA30A4">
        <w:rPr>
          <w:rFonts w:ascii="Bahnschrift" w:hAnsi="Bahnschrift"/>
          <w:b/>
          <w:bCs/>
          <w:sz w:val="28"/>
          <w:szCs w:val="28"/>
          <w:highlight w:val="yellow"/>
          <w:u w:val="single"/>
        </w:rPr>
        <w:t>-2/</w:t>
      </w:r>
      <w:r>
        <w:rPr>
          <w:rFonts w:ascii="Bahnschrift" w:hAnsi="Bahnschrift"/>
          <w:b/>
          <w:bCs/>
          <w:sz w:val="28"/>
          <w:szCs w:val="28"/>
        </w:rPr>
        <w:t>.</w:t>
      </w:r>
      <w:r>
        <w:rPr>
          <w:rFonts w:ascii="Bahnschrift" w:hAnsi="Bahnschrift"/>
          <w:sz w:val="28"/>
          <w:szCs w:val="28"/>
        </w:rPr>
        <w:t xml:space="preserve"> </w:t>
      </w:r>
      <w:r w:rsidRPr="006840B1" w:rsidR="00135461">
        <w:rPr>
          <w:rFonts w:ascii="Comic Sans MS" w:hAnsi="Comic Sans MS"/>
          <w:b/>
          <w:bCs/>
          <w:color w:val="FF0000"/>
          <w:sz w:val="24"/>
          <w:szCs w:val="24"/>
        </w:rPr>
        <w:t>(</w:t>
      </w:r>
      <w:r w:rsidR="00135461">
        <w:rPr>
          <w:rFonts w:ascii="Comic Sans MS" w:hAnsi="Comic Sans MS"/>
          <w:b/>
          <w:bCs/>
          <w:color w:val="FF0000"/>
          <w:sz w:val="24"/>
          <w:szCs w:val="24"/>
        </w:rPr>
        <w:t>0,5</w:t>
      </w:r>
      <w:r w:rsidRPr="006840B1" w:rsidR="00135461">
        <w:rPr>
          <w:rFonts w:ascii="Comic Sans MS" w:hAnsi="Comic Sans MS"/>
          <w:b/>
          <w:bCs/>
          <w:color w:val="FF0000"/>
          <w:sz w:val="24"/>
          <w:szCs w:val="24"/>
        </w:rPr>
        <w:t>p)</w:t>
      </w:r>
    </w:p>
    <w:p w:rsidR="006A5501" w:rsidP="00F93995" w:rsidRDefault="00F93995" w14:paraId="16740633" w14:textId="76BCF80C">
      <w:pPr>
        <w:pStyle w:val="Paragraphedeliste"/>
        <w:tabs>
          <w:tab w:val="left" w:pos="567"/>
        </w:tabs>
        <w:spacing w:after="0" w:line="240" w:lineRule="auto"/>
        <w:ind w:left="567"/>
        <w:jc w:val="center"/>
        <w:rPr>
          <w:rFonts w:ascii="Bahnschrift" w:hAnsi="Bahnschrift"/>
          <w:sz w:val="28"/>
          <w:szCs w:val="28"/>
        </w:rPr>
        <w:sectPr w:rsidR="006A5501" w:rsidSect="00D36E07">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F93995">
        <w:rPr>
          <w:rFonts w:ascii="Bahnschrift" w:hAnsi="Bahnschrift"/>
          <w:sz w:val="28"/>
          <w:szCs w:val="28"/>
        </w:rPr>
        <w:drawing>
          <wp:inline distT="0" distB="0" distL="0" distR="0" wp14:anchorId="4A84C8FD" wp14:editId="52A13590">
            <wp:extent cx="4529667" cy="4046496"/>
            <wp:effectExtent l="0" t="0" r="4445" b="0"/>
            <wp:docPr id="51603701" name="Image 1"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3701" name="Image 1" descr="Une image contenant capture d’écran&#10;&#10;Le contenu généré par l’IA peut être incorrect."/>
                    <pic:cNvPicPr/>
                  </pic:nvPicPr>
                  <pic:blipFill>
                    <a:blip r:embed="rId19"/>
                    <a:stretch>
                      <a:fillRect/>
                    </a:stretch>
                  </pic:blipFill>
                  <pic:spPr>
                    <a:xfrm>
                      <a:off x="0" y="0"/>
                      <a:ext cx="4531884" cy="4048476"/>
                    </a:xfrm>
                    <a:prstGeom prst="rect">
                      <a:avLst/>
                    </a:prstGeom>
                  </pic:spPr>
                </pic:pic>
              </a:graphicData>
            </a:graphic>
          </wp:inline>
        </w:drawing>
      </w:r>
    </w:p>
    <w:p w:rsidR="00D36E07" w:rsidP="006A5501" w:rsidRDefault="006A5501" w14:paraId="739ACD0A" w14:textId="7C1E998E">
      <w:pPr>
        <w:pStyle w:val="Paragraphedeliste"/>
        <w:tabs>
          <w:tab w:val="left" w:pos="567"/>
        </w:tabs>
        <w:spacing w:after="0" w:line="240" w:lineRule="auto"/>
        <w:ind w:left="567"/>
        <w:jc w:val="center"/>
        <w:rPr>
          <w:rFonts w:ascii="Bahnschrift" w:hAnsi="Bahnschrift"/>
          <w:sz w:val="28"/>
          <w:szCs w:val="28"/>
        </w:rPr>
      </w:pPr>
      <w:r>
        <w:rPr>
          <w:noProof/>
        </w:rPr>
        <w:drawing>
          <wp:inline distT="0" distB="0" distL="0" distR="0" wp14:anchorId="3CF5E448" wp14:editId="40437633">
            <wp:extent cx="360000" cy="360000"/>
            <wp:effectExtent l="0" t="0" r="0" b="2540"/>
            <wp:docPr id="192771914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64887" name=""/>
                    <pic:cNvPicPr/>
                  </pic:nvPicPr>
                  <pic:blipFill>
                    <a:blip r:embed="rId15">
                      <a:extLst>
                        <a:ext uri="{96DAC541-7B7A-43D3-8B79-37D633B846F1}">
                          <asvg:svgBlip xmlns:asvg="http://schemas.microsoft.com/office/drawing/2016/SVG/main" r:embed="rId16"/>
                        </a:ext>
                      </a:extLst>
                    </a:blip>
                    <a:stretch>
                      <a:fillRect/>
                    </a:stretch>
                  </pic:blipFill>
                  <pic:spPr>
                    <a:xfrm rot="16200000">
                      <a:off x="0" y="0"/>
                      <a:ext cx="360000" cy="360000"/>
                    </a:xfrm>
                    <a:prstGeom prst="rect">
                      <a:avLst/>
                    </a:prstGeom>
                  </pic:spPr>
                </pic:pic>
              </a:graphicData>
            </a:graphic>
          </wp:inline>
        </w:drawing>
      </w:r>
    </w:p>
    <w:p w:rsidRPr="006840B1" w:rsidR="00D36E07" w:rsidP="00D36E07" w:rsidRDefault="00D36E07" w14:paraId="14B8F95D" w14:textId="597C5BFC">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Pr="00A169FB">
        <w:rPr>
          <w:rFonts w:ascii="Bahnschrift" w:hAnsi="Bahnschrift"/>
          <w:sz w:val="28"/>
          <w:szCs w:val="28"/>
          <w:highlight w:val="yellow"/>
          <w:u w:val="single"/>
        </w:rPr>
        <w:t>mon</w:t>
      </w:r>
      <w:r w:rsidRPr="00A169FB" w:rsidR="00A169FB">
        <w:rPr>
          <w:rFonts w:ascii="Bahnschrift" w:hAnsi="Bahnschrift"/>
          <w:sz w:val="28"/>
          <w:szCs w:val="28"/>
          <w:highlight w:val="yellow"/>
          <w:u w:val="single"/>
        </w:rPr>
        <w:t xml:space="preserve"> </w:t>
      </w:r>
      <w:r w:rsidRPr="00A169FB">
        <w:rPr>
          <w:rFonts w:ascii="Bahnschrift" w:hAnsi="Bahnschrift"/>
          <w:sz w:val="28"/>
          <w:szCs w:val="28"/>
          <w:highlight w:val="yellow"/>
          <w:u w:val="single"/>
        </w:rPr>
        <w:t xml:space="preserve">interprétation </w:t>
      </w:r>
      <w:r w:rsidRPr="00A169FB" w:rsidR="00A169FB">
        <w:rPr>
          <w:rFonts w:ascii="Bahnschrift" w:hAnsi="Bahnschrift"/>
          <w:sz w:val="28"/>
          <w:szCs w:val="28"/>
          <w:highlight w:val="yellow"/>
          <w:u w:val="single"/>
        </w:rPr>
        <w:t>de</w:t>
      </w:r>
      <w:r w:rsidRPr="00A169FB">
        <w:rPr>
          <w:rFonts w:ascii="Bahnschrift" w:hAnsi="Bahnschrift"/>
          <w:sz w:val="28"/>
          <w:szCs w:val="28"/>
          <w:highlight w:val="yellow"/>
          <w:u w:val="single"/>
        </w:rPr>
        <w:t xml:space="preserve"> la </w:t>
      </w:r>
      <w:r w:rsidRPr="00A169FB" w:rsidR="00A169FB">
        <w:rPr>
          <w:rFonts w:ascii="Bahnschrift" w:hAnsi="Bahnschrift"/>
          <w:sz w:val="28"/>
          <w:szCs w:val="28"/>
          <w:highlight w:val="yellow"/>
          <w:u w:val="single"/>
        </w:rPr>
        <w:t xml:space="preserve">courbe </w:t>
      </w:r>
      <w:r w:rsidRPr="00A169FB">
        <w:rPr>
          <w:rFonts w:ascii="Bahnschrift" w:hAnsi="Bahnschrift"/>
          <w:sz w:val="28"/>
          <w:szCs w:val="28"/>
          <w:highlight w:val="yellow"/>
          <w:u w:val="single"/>
        </w:rPr>
        <w:t xml:space="preserve">caractéristique </w:t>
      </w:r>
      <w:r w:rsidRPr="00A169FB" w:rsidR="00461791">
        <w:rPr>
          <w:rFonts w:ascii="Bahnschrift" w:hAnsi="Bahnschrift"/>
          <w:sz w:val="28"/>
          <w:szCs w:val="28"/>
          <w:highlight w:val="yellow"/>
          <w:u w:val="single"/>
        </w:rPr>
        <w:t>inverse</w:t>
      </w:r>
      <w:r w:rsidRPr="00A169FB">
        <w:rPr>
          <w:rFonts w:ascii="Bahnschrift" w:hAnsi="Bahnschrift"/>
          <w:sz w:val="28"/>
          <w:szCs w:val="28"/>
          <w:highlight w:val="yellow"/>
          <w:u w:val="single"/>
        </w:rPr>
        <w:t xml:space="preserve"> de la diode Zener </w:t>
      </w:r>
      <m:oMath>
        <m:r>
          <w:rPr>
            <w:rFonts w:ascii="Cambria Math" w:hAnsi="Cambria Math"/>
            <w:sz w:val="28"/>
            <w:szCs w:val="28"/>
            <w:highlight w:val="yellow"/>
            <w:u w:val="single"/>
          </w:rPr>
          <m:t>UMZ5_1N</m:t>
        </m:r>
      </m:oMath>
      <w:r w:rsidRPr="00A169FB">
        <w:rPr>
          <w:rFonts w:ascii="Bahnschrift" w:hAnsi="Bahnschrift"/>
          <w:sz w:val="28"/>
          <w:szCs w:val="28"/>
          <w:highlight w:val="yellow"/>
          <w:u w:val="single"/>
        </w:rPr>
        <w:t xml:space="preserve">, en réponse à la question </w:t>
      </w:r>
      <w:r w:rsidRPr="00A169FB" w:rsidR="00461791">
        <w:rPr>
          <w:rFonts w:ascii="Bahnschrift" w:hAnsi="Bahnschrift"/>
          <w:b/>
          <w:bCs/>
          <w:sz w:val="28"/>
          <w:szCs w:val="28"/>
          <w:highlight w:val="yellow"/>
          <w:u w:val="single"/>
        </w:rPr>
        <w:t>3</w:t>
      </w:r>
      <w:r w:rsidRPr="00A169FB">
        <w:rPr>
          <w:rFonts w:ascii="Bahnschrift" w:hAnsi="Bahnschrift"/>
          <w:b/>
          <w:bCs/>
          <w:sz w:val="28"/>
          <w:szCs w:val="28"/>
          <w:highlight w:val="yellow"/>
          <w:u w:val="single"/>
        </w:rPr>
        <w:t>-3/</w:t>
      </w:r>
      <w:r>
        <w:rPr>
          <w:rFonts w:ascii="Bahnschrift" w:hAnsi="Bahnschrift"/>
          <w:b/>
          <w:bCs/>
          <w:sz w:val="28"/>
          <w:szCs w:val="28"/>
        </w:rPr>
        <w:t>.</w:t>
      </w:r>
      <w:r>
        <w:rPr>
          <w:rFonts w:ascii="Bahnschrift" w:hAnsi="Bahnschrift"/>
          <w:sz w:val="28"/>
          <w:szCs w:val="28"/>
        </w:rPr>
        <w:t xml:space="preserve"> </w:t>
      </w:r>
      <w:r w:rsidRPr="006840B1">
        <w:rPr>
          <w:rFonts w:ascii="Comic Sans MS" w:hAnsi="Comic Sans MS"/>
          <w:b/>
          <w:bCs/>
          <w:color w:val="FF0000"/>
          <w:sz w:val="24"/>
          <w:szCs w:val="24"/>
        </w:rPr>
        <w:t>(</w:t>
      </w:r>
      <w:r>
        <w:rPr>
          <w:rFonts w:ascii="Comic Sans MS" w:hAnsi="Comic Sans MS"/>
          <w:b/>
          <w:bCs/>
          <w:color w:val="FF0000"/>
          <w:sz w:val="24"/>
          <w:szCs w:val="24"/>
        </w:rPr>
        <w:t>1</w:t>
      </w:r>
      <w:r w:rsidRPr="006840B1">
        <w:rPr>
          <w:rFonts w:ascii="Comic Sans MS" w:hAnsi="Comic Sans MS"/>
          <w:b/>
          <w:bCs/>
          <w:color w:val="FF0000"/>
          <w:sz w:val="24"/>
          <w:szCs w:val="24"/>
        </w:rPr>
        <w:t>p)</w:t>
      </w:r>
    </w:p>
    <w:p w:rsidRPr="005679AB" w:rsidR="00D36E07" w:rsidP="00D36E07" w:rsidRDefault="00D36E07" w14:paraId="17431AA9" w14:textId="77777777">
      <w:pPr>
        <w:tabs>
          <w:tab w:val="center" w:pos="7001"/>
          <w:tab w:val="left" w:pos="7488"/>
        </w:tabs>
        <w:ind w:left="567"/>
        <w:sectPr w:rsidRPr="005679AB" w:rsidR="00D36E07" w:rsidSect="00D36E07">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Pr>
          <w:rFonts w:ascii="Bahnschrift" w:hAnsi="Bahnschrift"/>
          <w:noProof/>
          <w:sz w:val="28"/>
          <w:szCs w:val="28"/>
        </w:rPr>
        <mc:AlternateContent>
          <mc:Choice Requires="wps">
            <w:drawing>
              <wp:inline distT="0" distB="0" distL="0" distR="0" wp14:anchorId="399CFC0A" wp14:editId="4CE94051">
                <wp:extent cx="8640000" cy="4712677"/>
                <wp:effectExtent l="0" t="0" r="27940" b="12065"/>
                <wp:docPr id="1864064752" name="Zone de texte 9"/>
                <wp:cNvGraphicFramePr/>
                <a:graphic xmlns:a="http://schemas.openxmlformats.org/drawingml/2006/main">
                  <a:graphicData uri="http://schemas.microsoft.com/office/word/2010/wordprocessingShape">
                    <wps:wsp>
                      <wps:cNvSpPr txBox="1"/>
                      <wps:spPr>
                        <a:xfrm>
                          <a:off x="0" y="0"/>
                          <a:ext cx="8640000" cy="4712677"/>
                        </a:xfrm>
                        <a:prstGeom prst="rect">
                          <a:avLst/>
                        </a:prstGeom>
                        <a:noFill/>
                        <a:ln w="1270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Pr="00664C34" w:rsidR="00D36E07" w:rsidP="00F93995" w:rsidRDefault="00F93995" w14:paraId="76050385" w14:textId="18E98528">
                            <w:pPr>
                              <w:spacing w:line="360" w:lineRule="auto"/>
                              <w:rPr>
                                <w:color w:val="3333FF"/>
                              </w:rPr>
                            </w:pPr>
                            <w:r w:rsidRPr="00F93995">
                              <w:rPr>
                                <w:rFonts w:ascii="Bahnschrift" w:hAnsi="Bahnschrift"/>
                                <w:color w:val="3333FF"/>
                                <w:sz w:val="28"/>
                                <w:szCs w:val="28"/>
                              </w:rPr>
                              <w:t xml:space="preserve">La courbe inverse de la Zener montre qu’au début il n’y a presque </w:t>
                            </w:r>
                            <w:r w:rsidRPr="00F93995">
                              <w:rPr>
                                <w:rFonts w:ascii="Bahnschrift" w:hAnsi="Bahnschrift"/>
                                <w:b/>
                                <w:bCs/>
                                <w:color w:val="3333FF"/>
                                <w:sz w:val="28"/>
                                <w:szCs w:val="28"/>
                              </w:rPr>
                              <w:t>pas de courant</w:t>
                            </w:r>
                            <w:r w:rsidRPr="00F93995">
                              <w:rPr>
                                <w:rFonts w:ascii="Bahnschrift" w:hAnsi="Bahnschrift"/>
                                <w:color w:val="3333FF"/>
                                <w:sz w:val="28"/>
                                <w:szCs w:val="28"/>
                              </w:rPr>
                              <w:t xml:space="preserve">, puis vers </w:t>
                            </w:r>
                            <w:r w:rsidRPr="00F93995">
                              <w:rPr>
                                <w:rFonts w:ascii="Cambria Math" w:hAnsi="Cambria Math" w:cs="Cambria Math"/>
                                <w:b/>
                                <w:bCs/>
                                <w:color w:val="3333FF"/>
                                <w:sz w:val="28"/>
                                <w:szCs w:val="28"/>
                              </w:rPr>
                              <w:t>≈</w:t>
                            </w:r>
                            <w:r w:rsidRPr="00F93995">
                              <w:rPr>
                                <w:rFonts w:ascii="Bahnschrift" w:hAnsi="Bahnschrift"/>
                                <w:b/>
                                <w:bCs/>
                                <w:color w:val="3333FF"/>
                                <w:sz w:val="28"/>
                                <w:szCs w:val="28"/>
                              </w:rPr>
                              <w:t>5,1 V</w:t>
                            </w:r>
                            <w:r w:rsidRPr="00F93995">
                              <w:rPr>
                                <w:rFonts w:ascii="Bahnschrift" w:hAnsi="Bahnschrift"/>
                                <w:color w:val="3333FF"/>
                                <w:sz w:val="28"/>
                                <w:szCs w:val="28"/>
                              </w:rPr>
                              <w:t xml:space="preserve"> le courant augmente d’un coup : c’est le </w:t>
                            </w:r>
                            <w:r w:rsidRPr="00F93995">
                              <w:rPr>
                                <w:rFonts w:ascii="Bahnschrift" w:hAnsi="Bahnschrift"/>
                                <w:b/>
                                <w:bCs/>
                                <w:color w:val="3333FF"/>
                                <w:sz w:val="28"/>
                                <w:szCs w:val="28"/>
                              </w:rPr>
                              <w:t>seuil Zener</w:t>
                            </w:r>
                            <w:r w:rsidRPr="00F93995">
                              <w:rPr>
                                <w:rFonts w:ascii="Bahnschrift" w:hAnsi="Bahnschrift"/>
                                <w:color w:val="3333FF"/>
                                <w:sz w:val="28"/>
                                <w:szCs w:val="28"/>
                              </w:rPr>
                              <w:t>.</w:t>
                            </w:r>
                            <w:r>
                              <w:rPr>
                                <w:rFonts w:ascii="Bahnschrift" w:hAnsi="Bahnschrift"/>
                                <w:color w:val="3333FF"/>
                                <w:sz w:val="28"/>
                                <w:szCs w:val="28"/>
                              </w:rPr>
                              <w:t xml:space="preserve"> </w:t>
                            </w:r>
                            <w:r w:rsidRPr="00F93995">
                              <w:rPr>
                                <w:rFonts w:ascii="Bahnschrift" w:hAnsi="Bahnschrift"/>
                                <w:color w:val="3333FF"/>
                                <w:sz w:val="28"/>
                                <w:szCs w:val="28"/>
                              </w:rPr>
                              <w:t xml:space="preserve">Après ce seuil, la tension reste presque </w:t>
                            </w:r>
                            <w:r w:rsidRPr="00F93995">
                              <w:rPr>
                                <w:rFonts w:ascii="Bahnschrift" w:hAnsi="Bahnschrift"/>
                                <w:b/>
                                <w:bCs/>
                                <w:color w:val="3333FF"/>
                                <w:sz w:val="28"/>
                                <w:szCs w:val="28"/>
                              </w:rPr>
                              <w:t>stable</w:t>
                            </w:r>
                            <w:r w:rsidRPr="00F93995">
                              <w:rPr>
                                <w:rFonts w:ascii="Bahnschrift" w:hAnsi="Bahnschrift"/>
                                <w:color w:val="3333FF"/>
                                <w:sz w:val="28"/>
                                <w:szCs w:val="28"/>
                              </w:rPr>
                              <w:t xml:space="preserve">, même si le courant augmente : c’est la </w:t>
                            </w:r>
                            <w:r w:rsidRPr="00F93995">
                              <w:rPr>
                                <w:rFonts w:ascii="Bahnschrift" w:hAnsi="Bahnschrift"/>
                                <w:b/>
                                <w:bCs/>
                                <w:color w:val="3333FF"/>
                                <w:sz w:val="28"/>
                                <w:szCs w:val="28"/>
                              </w:rPr>
                              <w:t>zone où la Zener régule</w:t>
                            </w:r>
                            <w:r w:rsidRPr="00F93995">
                              <w:rPr>
                                <w:rFonts w:ascii="Bahnschrift" w:hAnsi="Bahnschrift"/>
                                <w:color w:val="3333FF"/>
                                <w:sz w:val="28"/>
                                <w:szCs w:val="28"/>
                              </w:rPr>
                              <w:t>, comme on l’a vu en 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2E41750C">
              <v:shape id="_x0000_s1027" style="width:680.3pt;height:371.1pt;visibility:visible;mso-wrap-style:square;mso-left-percent:-10001;mso-top-percent:-10001;mso-position-horizontal:absolute;mso-position-horizontal-relative:char;mso-position-vertical:absolute;mso-position-vertical-relative:line;mso-left-percent:-10001;mso-top-percent:-10001;v-text-anchor:top" filled="f"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" w14:anchorId="399CFC0A">
                <v:textbox>
                  <w:txbxContent>
                    <w:p w:rsidRPr="00664C34" w:rsidR="00D36E07" w:rsidP="00F93995" w:rsidRDefault="00F93995" w14:paraId="3535B8F7" w14:textId="18E98528">
                      <w:pPr>
                        <w:spacing w:line="360" w:lineRule="auto"/>
                        <w:rPr>
                          <w:color w:val="3333FF"/>
                        </w:rPr>
                      </w:pPr>
                      <w:r w:rsidRPr="00F93995">
                        <w:rPr>
                          <w:rFonts w:ascii="Bahnschrift" w:hAnsi="Bahnschrift"/>
                          <w:color w:val="3333FF"/>
                          <w:sz w:val="28"/>
                          <w:szCs w:val="28"/>
                        </w:rPr>
                        <w:t xml:space="preserve">La courbe inverse de la Zener montre qu’au début il n’y a presque </w:t>
                      </w:r>
                      <w:r w:rsidRPr="00F93995">
                        <w:rPr>
                          <w:rFonts w:ascii="Bahnschrift" w:hAnsi="Bahnschrift"/>
                          <w:b/>
                          <w:bCs/>
                          <w:color w:val="3333FF"/>
                          <w:sz w:val="28"/>
                          <w:szCs w:val="28"/>
                        </w:rPr>
                        <w:t>pas de courant</w:t>
                      </w:r>
                      <w:r w:rsidRPr="00F93995">
                        <w:rPr>
                          <w:rFonts w:ascii="Bahnschrift" w:hAnsi="Bahnschrift"/>
                          <w:color w:val="3333FF"/>
                          <w:sz w:val="28"/>
                          <w:szCs w:val="28"/>
                        </w:rPr>
                        <w:t xml:space="preserve">, puis vers </w:t>
                      </w:r>
                      <w:r w:rsidRPr="00F93995">
                        <w:rPr>
                          <w:rFonts w:ascii="Cambria Math" w:hAnsi="Cambria Math" w:cs="Cambria Math"/>
                          <w:b/>
                          <w:bCs/>
                          <w:color w:val="3333FF"/>
                          <w:sz w:val="28"/>
                          <w:szCs w:val="28"/>
                        </w:rPr>
                        <w:t>≈</w:t>
                      </w:r>
                      <w:r w:rsidRPr="00F93995">
                        <w:rPr>
                          <w:rFonts w:ascii="Bahnschrift" w:hAnsi="Bahnschrift"/>
                          <w:b/>
                          <w:bCs/>
                          <w:color w:val="3333FF"/>
                          <w:sz w:val="28"/>
                          <w:szCs w:val="28"/>
                        </w:rPr>
                        <w:t>5,1 V</w:t>
                      </w:r>
                      <w:r w:rsidRPr="00F93995">
                        <w:rPr>
                          <w:rFonts w:ascii="Bahnschrift" w:hAnsi="Bahnschrift"/>
                          <w:color w:val="3333FF"/>
                          <w:sz w:val="28"/>
                          <w:szCs w:val="28"/>
                        </w:rPr>
                        <w:t xml:space="preserve"> le courant augmente d’un coup : c’est le </w:t>
                      </w:r>
                      <w:r w:rsidRPr="00F93995">
                        <w:rPr>
                          <w:rFonts w:ascii="Bahnschrift" w:hAnsi="Bahnschrift"/>
                          <w:b/>
                          <w:bCs/>
                          <w:color w:val="3333FF"/>
                          <w:sz w:val="28"/>
                          <w:szCs w:val="28"/>
                        </w:rPr>
                        <w:t>seuil Zener</w:t>
                      </w:r>
                      <w:r w:rsidRPr="00F93995">
                        <w:rPr>
                          <w:rFonts w:ascii="Bahnschrift" w:hAnsi="Bahnschrift"/>
                          <w:color w:val="3333FF"/>
                          <w:sz w:val="28"/>
                          <w:szCs w:val="28"/>
                        </w:rPr>
                        <w:t>.</w:t>
                      </w:r>
                      <w:r>
                        <w:rPr>
                          <w:rFonts w:ascii="Bahnschrift" w:hAnsi="Bahnschrift"/>
                          <w:color w:val="3333FF"/>
                          <w:sz w:val="28"/>
                          <w:szCs w:val="28"/>
                        </w:rPr>
                        <w:t xml:space="preserve"> </w:t>
                      </w:r>
                      <w:r w:rsidRPr="00F93995">
                        <w:rPr>
                          <w:rFonts w:ascii="Bahnschrift" w:hAnsi="Bahnschrift"/>
                          <w:color w:val="3333FF"/>
                          <w:sz w:val="28"/>
                          <w:szCs w:val="28"/>
                        </w:rPr>
                        <w:t xml:space="preserve">Après ce seuil, la tension reste presque </w:t>
                      </w:r>
                      <w:r w:rsidRPr="00F93995">
                        <w:rPr>
                          <w:rFonts w:ascii="Bahnschrift" w:hAnsi="Bahnschrift"/>
                          <w:b/>
                          <w:bCs/>
                          <w:color w:val="3333FF"/>
                          <w:sz w:val="28"/>
                          <w:szCs w:val="28"/>
                        </w:rPr>
                        <w:t>stable</w:t>
                      </w:r>
                      <w:r w:rsidRPr="00F93995">
                        <w:rPr>
                          <w:rFonts w:ascii="Bahnschrift" w:hAnsi="Bahnschrift"/>
                          <w:color w:val="3333FF"/>
                          <w:sz w:val="28"/>
                          <w:szCs w:val="28"/>
                        </w:rPr>
                        <w:t xml:space="preserve">, même si le courant augmente : c’est la </w:t>
                      </w:r>
                      <w:r w:rsidRPr="00F93995">
                        <w:rPr>
                          <w:rFonts w:ascii="Bahnschrift" w:hAnsi="Bahnschrift"/>
                          <w:b/>
                          <w:bCs/>
                          <w:color w:val="3333FF"/>
                          <w:sz w:val="28"/>
                          <w:szCs w:val="28"/>
                        </w:rPr>
                        <w:t>zone où la Zener régule</w:t>
                      </w:r>
                      <w:r w:rsidRPr="00F93995">
                        <w:rPr>
                          <w:rFonts w:ascii="Bahnschrift" w:hAnsi="Bahnschrift"/>
                          <w:color w:val="3333FF"/>
                          <w:sz w:val="28"/>
                          <w:szCs w:val="28"/>
                        </w:rPr>
                        <w:t>, comme on l’a vu en TD.</w:t>
                      </w:r>
                    </w:p>
                  </w:txbxContent>
                </v:textbox>
                <w10:anchorlock/>
              </v:shape>
            </w:pict>
          </mc:Fallback>
        </mc:AlternateContent>
      </w:r>
    </w:p>
    <w:p w:rsidR="00683A17" w:rsidP="00683A17" w:rsidRDefault="00683A17" w14:paraId="6B89FFC2" w14:textId="60895C71">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68EFA976" wp14:editId="261075F1">
            <wp:extent cx="360000" cy="360000"/>
            <wp:effectExtent l="0" t="0" r="2540" b="0"/>
            <wp:docPr id="36993716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7A57590D" wp14:editId="5B717CE0">
            <wp:extent cx="360000" cy="360000"/>
            <wp:effectExtent l="0" t="0" r="2540" b="0"/>
            <wp:docPr id="154108248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60000" cy="360000"/>
                    </a:xfrm>
                    <a:prstGeom prst="rect">
                      <a:avLst/>
                    </a:prstGeom>
                  </pic:spPr>
                </pic:pic>
              </a:graphicData>
            </a:graphic>
          </wp:inline>
        </w:drawing>
      </w:r>
      <w:r>
        <w:rPr>
          <w:noProof/>
        </w:rPr>
        <w:drawing>
          <wp:inline distT="0" distB="0" distL="0" distR="0" wp14:anchorId="3AAEED2F" wp14:editId="557CAE27">
            <wp:extent cx="360000" cy="360000"/>
            <wp:effectExtent l="0" t="0" r="0" b="2540"/>
            <wp:docPr id="26683029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5400000">
                      <a:off x="0" y="0"/>
                      <a:ext cx="360000" cy="360000"/>
                    </a:xfrm>
                    <a:prstGeom prst="rect">
                      <a:avLst/>
                    </a:prstGeom>
                  </pic:spPr>
                </pic:pic>
              </a:graphicData>
            </a:graphic>
          </wp:inline>
        </w:drawing>
      </w:r>
    </w:p>
    <w:p w:rsidRPr="006840B1" w:rsidR="00683A17" w:rsidP="00683A17" w:rsidRDefault="00683A17" w14:paraId="2825A233" w14:textId="600E6BBA">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00562CD3">
        <w:rPr>
          <w:rFonts w:ascii="Bahnschrift" w:hAnsi="Bahnschrift"/>
          <w:sz w:val="28"/>
          <w:szCs w:val="28"/>
        </w:rPr>
        <w:t xml:space="preserve">une capture, prise en mode plein écran, </w:t>
      </w:r>
      <w:r w:rsidR="00EA4BA4">
        <w:rPr>
          <w:rFonts w:ascii="Bahnschrift" w:hAnsi="Bahnschrift"/>
          <w:sz w:val="28"/>
          <w:szCs w:val="28"/>
        </w:rPr>
        <w:t>montrant</w:t>
      </w:r>
      <w:r>
        <w:rPr>
          <w:rFonts w:ascii="Bahnschrift" w:hAnsi="Bahnschrift"/>
          <w:sz w:val="28"/>
          <w:szCs w:val="28"/>
        </w:rPr>
        <w:t xml:space="preserve"> </w:t>
      </w:r>
      <w:r w:rsidRPr="00EA4BA4" w:rsidR="00EA4BA4">
        <w:rPr>
          <w:rFonts w:ascii="Bahnschrift" w:hAnsi="Bahnschrift"/>
          <w:sz w:val="28"/>
          <w:szCs w:val="28"/>
          <w:highlight w:val="yellow"/>
          <w:u w:val="single"/>
        </w:rPr>
        <w:t>le</w:t>
      </w:r>
      <w:r w:rsidRPr="00EA4BA4">
        <w:rPr>
          <w:rFonts w:ascii="Bahnschrift" w:hAnsi="Bahnschrift"/>
          <w:sz w:val="28"/>
          <w:szCs w:val="28"/>
          <w:highlight w:val="yellow"/>
          <w:u w:val="single"/>
        </w:rPr>
        <w:t xml:space="preserve"> circuit </w:t>
      </w:r>
      <w:r w:rsidRPr="00EA4BA4" w:rsidR="00EA4BA4">
        <w:rPr>
          <w:rFonts w:ascii="Bahnschrift" w:hAnsi="Bahnschrift"/>
          <w:sz w:val="28"/>
          <w:szCs w:val="28"/>
          <w:highlight w:val="yellow"/>
          <w:u w:val="single"/>
        </w:rPr>
        <w:t>que j’ai fait</w:t>
      </w:r>
      <w:r w:rsidR="00F941AD">
        <w:rPr>
          <w:rFonts w:ascii="Bahnschrift" w:hAnsi="Bahnschrift"/>
          <w:sz w:val="28"/>
          <w:szCs w:val="28"/>
          <w:highlight w:val="yellow"/>
          <w:u w:val="single"/>
        </w:rPr>
        <w:t>/configuré</w:t>
      </w:r>
      <w:r w:rsidRPr="00EA4BA4" w:rsidR="00EA4BA4">
        <w:rPr>
          <w:rFonts w:ascii="Bahnschrift" w:hAnsi="Bahnschrift"/>
          <w:sz w:val="28"/>
          <w:szCs w:val="28"/>
          <w:highlight w:val="yellow"/>
          <w:u w:val="single"/>
        </w:rPr>
        <w:t xml:space="preserve"> comme demandé aux</w:t>
      </w:r>
      <w:r w:rsidRPr="00EA4BA4">
        <w:rPr>
          <w:rFonts w:ascii="Bahnschrift" w:hAnsi="Bahnschrift"/>
          <w:sz w:val="28"/>
          <w:szCs w:val="28"/>
          <w:highlight w:val="yellow"/>
          <w:u w:val="single"/>
        </w:rPr>
        <w:t xml:space="preserve"> questions </w:t>
      </w:r>
      <w:r w:rsidRPr="00EA4BA4">
        <w:rPr>
          <w:rFonts w:ascii="Bahnschrift" w:hAnsi="Bahnschrift"/>
          <w:b/>
          <w:bCs/>
          <w:sz w:val="28"/>
          <w:szCs w:val="28"/>
          <w:highlight w:val="yellow"/>
          <w:u w:val="single"/>
        </w:rPr>
        <w:t xml:space="preserve">4-1/ </w:t>
      </w:r>
      <w:r w:rsidRPr="00EA4BA4">
        <w:rPr>
          <w:rFonts w:ascii="Bahnschrift" w:hAnsi="Bahnschrift"/>
          <w:sz w:val="28"/>
          <w:szCs w:val="28"/>
          <w:highlight w:val="yellow"/>
          <w:u w:val="single"/>
        </w:rPr>
        <w:t>et</w:t>
      </w:r>
      <w:r w:rsidRPr="00EA4BA4">
        <w:rPr>
          <w:rFonts w:ascii="Bahnschrift" w:hAnsi="Bahnschrift"/>
          <w:b/>
          <w:bCs/>
          <w:sz w:val="28"/>
          <w:szCs w:val="28"/>
          <w:highlight w:val="yellow"/>
          <w:u w:val="single"/>
        </w:rPr>
        <w:t xml:space="preserve"> 4-2</w:t>
      </w:r>
      <w:r w:rsidRPr="0009088F">
        <w:rPr>
          <w:rFonts w:ascii="Bahnschrift" w:hAnsi="Bahnschrift"/>
          <w:b/>
          <w:bCs/>
          <w:sz w:val="28"/>
          <w:szCs w:val="28"/>
          <w:highlight w:val="yellow"/>
        </w:rPr>
        <w:t>.</w:t>
      </w:r>
      <w:r>
        <w:rPr>
          <w:rFonts w:ascii="Bahnschrift" w:hAnsi="Bahnschrift"/>
          <w:b/>
          <w:bCs/>
          <w:sz w:val="28"/>
          <w:szCs w:val="28"/>
        </w:rPr>
        <w:t xml:space="preserve"> </w:t>
      </w:r>
      <w:r w:rsidRPr="00C82F3A">
        <w:rPr>
          <w:rFonts w:ascii="Bahnschrift" w:hAnsi="Bahnschrift"/>
          <w:sz w:val="28"/>
          <w:szCs w:val="28"/>
        </w:rPr>
        <w:t xml:space="preserve">Ce </w:t>
      </w:r>
      <w:proofErr w:type="gramStart"/>
      <w:r w:rsidRPr="00C82F3A">
        <w:rPr>
          <w:rFonts w:ascii="Bahnschrift" w:hAnsi="Bahnschrift"/>
          <w:sz w:val="28"/>
          <w:szCs w:val="28"/>
        </w:rPr>
        <w:t>circuit ,</w:t>
      </w:r>
      <w:proofErr w:type="gramEnd"/>
      <w:r w:rsidRPr="00C82F3A">
        <w:rPr>
          <w:rFonts w:ascii="Bahnschrift" w:hAnsi="Bahnschrift"/>
          <w:sz w:val="28"/>
          <w:szCs w:val="28"/>
        </w:rPr>
        <w:t xml:space="preserve"> avec la configuration de la simulation déjà faite, permet de générer </w:t>
      </w:r>
      <w:r>
        <w:rPr>
          <w:rFonts w:ascii="Bahnschrift" w:hAnsi="Bahnschrift"/>
          <w:sz w:val="28"/>
          <w:szCs w:val="28"/>
        </w:rPr>
        <w:t xml:space="preserve">les courbes des tensions d’entrée et de sortie </w:t>
      </w:r>
      <w:r w:rsidR="00841737">
        <w:rPr>
          <w:rFonts w:ascii="Bahnschrift" w:hAnsi="Bahnschrift"/>
          <w:sz w:val="28"/>
          <w:szCs w:val="28"/>
        </w:rPr>
        <w:t>de</w:t>
      </w:r>
      <w:r>
        <w:rPr>
          <w:rFonts w:ascii="Bahnschrift" w:hAnsi="Bahnschrift"/>
          <w:sz w:val="28"/>
          <w:szCs w:val="28"/>
        </w:rPr>
        <w:t xml:space="preserve"> redresseur mono-alternance</w:t>
      </w:r>
      <w:r w:rsidR="00841737">
        <w:rPr>
          <w:rFonts w:ascii="Bahnschrift" w:hAnsi="Bahnschrift"/>
          <w:sz w:val="28"/>
          <w:szCs w:val="28"/>
        </w:rPr>
        <w:t xml:space="preserve"> utilisant la diode</w:t>
      </w:r>
      <w:r>
        <w:rPr>
          <w:rFonts w:ascii="Bahnschrift" w:hAnsi="Bahnschrift"/>
          <w:sz w:val="28"/>
          <w:szCs w:val="28"/>
        </w:rPr>
        <w:t xml:space="preserve"> </w:t>
      </w:r>
      <m:oMath>
        <m:r>
          <w:rPr>
            <w:rFonts w:ascii="Cambria Math" w:hAnsi="Cambria Math"/>
            <w:sz w:val="28"/>
            <w:szCs w:val="28"/>
          </w:rPr>
          <m:t>1N</m:t>
        </m:r>
        <m:r>
          <w:rPr>
            <w:rFonts w:ascii="Cambria Math" w:hAnsi="Cambria Math" w:eastAsiaTheme="minorEastAsia"/>
            <w:sz w:val="28"/>
            <w:szCs w:val="28"/>
          </w:rPr>
          <m:t>4148</m:t>
        </m:r>
      </m:oMath>
      <w:r w:rsidRPr="004A619C">
        <w:rPr>
          <w:rFonts w:ascii="Bahnschrift" w:hAnsi="Bahnschrift"/>
          <w:sz w:val="28"/>
          <w:szCs w:val="28"/>
        </w:rPr>
        <w:t>.</w:t>
      </w:r>
      <w:r>
        <w:rPr>
          <w:rFonts w:ascii="Bahnschrift" w:hAnsi="Bahnschrift"/>
          <w:sz w:val="28"/>
          <w:szCs w:val="28"/>
        </w:rPr>
        <w:t xml:space="preserve"> </w:t>
      </w:r>
      <w:r w:rsidRPr="006840B1" w:rsidR="00135461">
        <w:rPr>
          <w:rFonts w:ascii="Comic Sans MS" w:hAnsi="Comic Sans MS"/>
          <w:b/>
          <w:bCs/>
          <w:color w:val="FF0000"/>
          <w:sz w:val="24"/>
          <w:szCs w:val="24"/>
        </w:rPr>
        <w:t>(</w:t>
      </w:r>
      <w:r w:rsidR="00135461">
        <w:rPr>
          <w:rFonts w:ascii="Comic Sans MS" w:hAnsi="Comic Sans MS"/>
          <w:b/>
          <w:bCs/>
          <w:color w:val="FF0000"/>
          <w:sz w:val="24"/>
          <w:szCs w:val="24"/>
        </w:rPr>
        <w:t>1,5</w:t>
      </w:r>
      <w:r w:rsidRPr="006840B1" w:rsidR="00135461">
        <w:rPr>
          <w:rFonts w:ascii="Comic Sans MS" w:hAnsi="Comic Sans MS"/>
          <w:b/>
          <w:bCs/>
          <w:color w:val="FF0000"/>
          <w:sz w:val="24"/>
          <w:szCs w:val="24"/>
        </w:rPr>
        <w:t>p)</w:t>
      </w:r>
    </w:p>
    <w:p w:rsidR="00683A17" w:rsidP="00683A17" w:rsidRDefault="00F93995" w14:paraId="46CC4795" w14:textId="37697C10">
      <w:pPr>
        <w:pStyle w:val="Paragraphedeliste"/>
        <w:tabs>
          <w:tab w:val="left" w:pos="567"/>
        </w:tabs>
        <w:spacing w:after="0" w:line="240" w:lineRule="auto"/>
        <w:ind w:left="567"/>
        <w:jc w:val="center"/>
        <w:rPr>
          <w:rFonts w:ascii="Bahnschrift" w:hAnsi="Bahnschrift"/>
          <w:sz w:val="28"/>
          <w:szCs w:val="28"/>
        </w:rPr>
        <w:sectPr w:rsidR="00683A17" w:rsidSect="00683A17">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F93995">
        <w:rPr>
          <w:rFonts w:ascii="Bahnschrift" w:hAnsi="Bahnschrift"/>
          <w:sz w:val="28"/>
          <w:szCs w:val="28"/>
        </w:rPr>
        <w:drawing>
          <wp:inline distT="0" distB="0" distL="0" distR="0" wp14:anchorId="64C943B5" wp14:editId="5C0AA077">
            <wp:extent cx="6392334" cy="3514368"/>
            <wp:effectExtent l="0" t="0" r="8890" b="0"/>
            <wp:docPr id="1527744503" name="Image 1" descr="Une image contenant texte, Polic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44503" name="Image 1" descr="Une image contenant texte, Police, capture d’écran, diagramme&#10;&#10;Le contenu généré par l’IA peut être incorrect."/>
                    <pic:cNvPicPr/>
                  </pic:nvPicPr>
                  <pic:blipFill>
                    <a:blip r:embed="rId24"/>
                    <a:stretch>
                      <a:fillRect/>
                    </a:stretch>
                  </pic:blipFill>
                  <pic:spPr>
                    <a:xfrm>
                      <a:off x="0" y="0"/>
                      <a:ext cx="6395303" cy="3516000"/>
                    </a:xfrm>
                    <a:prstGeom prst="rect">
                      <a:avLst/>
                    </a:prstGeom>
                  </pic:spPr>
                </pic:pic>
              </a:graphicData>
            </a:graphic>
          </wp:inline>
        </w:drawing>
      </w:r>
    </w:p>
    <w:p w:rsidR="00DF40C9" w:rsidP="00DF40C9" w:rsidRDefault="00DF40C9" w14:paraId="720BA0CF" w14:textId="77777777">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43251990" wp14:editId="0152869A">
            <wp:extent cx="360000" cy="360000"/>
            <wp:effectExtent l="0" t="0" r="2540" b="0"/>
            <wp:docPr id="37443417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56027AE4" wp14:editId="38315878">
            <wp:extent cx="360000" cy="360000"/>
            <wp:effectExtent l="0" t="0" r="2540" b="0"/>
            <wp:docPr id="61935734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60000" cy="360000"/>
                    </a:xfrm>
                    <a:prstGeom prst="rect">
                      <a:avLst/>
                    </a:prstGeom>
                  </pic:spPr>
                </pic:pic>
              </a:graphicData>
            </a:graphic>
          </wp:inline>
        </w:drawing>
      </w:r>
      <w:r>
        <w:rPr>
          <w:noProof/>
        </w:rPr>
        <w:drawing>
          <wp:inline distT="0" distB="0" distL="0" distR="0" wp14:anchorId="581BB827" wp14:editId="3A7491BA">
            <wp:extent cx="360000" cy="360000"/>
            <wp:effectExtent l="0" t="0" r="0" b="2540"/>
            <wp:docPr id="18240285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5400000">
                      <a:off x="0" y="0"/>
                      <a:ext cx="360000" cy="360000"/>
                    </a:xfrm>
                    <a:prstGeom prst="rect">
                      <a:avLst/>
                    </a:prstGeom>
                  </pic:spPr>
                </pic:pic>
              </a:graphicData>
            </a:graphic>
          </wp:inline>
        </w:drawing>
      </w:r>
    </w:p>
    <w:p w:rsidRPr="006840B1" w:rsidR="00DF40C9" w:rsidP="00DF40C9" w:rsidRDefault="00DF40C9" w14:paraId="429F3F39" w14:textId="7FD965E1">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une capture, prise en mode plein écran, </w:t>
      </w:r>
      <w:r w:rsidR="00457202">
        <w:rPr>
          <w:rFonts w:ascii="Bahnschrift" w:hAnsi="Bahnschrift"/>
          <w:sz w:val="28"/>
          <w:szCs w:val="28"/>
        </w:rPr>
        <w:t xml:space="preserve">montrant </w:t>
      </w:r>
      <w:r w:rsidRPr="00457202" w:rsidR="006E3F87">
        <w:rPr>
          <w:rFonts w:ascii="Bahnschrift" w:hAnsi="Bahnschrift"/>
          <w:sz w:val="28"/>
          <w:szCs w:val="28"/>
          <w:highlight w:val="yellow"/>
          <w:u w:val="single"/>
        </w:rPr>
        <w:t>l</w:t>
      </w:r>
      <w:r w:rsidRPr="00457202">
        <w:rPr>
          <w:rFonts w:ascii="Bahnschrift" w:hAnsi="Bahnschrift"/>
          <w:sz w:val="28"/>
          <w:szCs w:val="28"/>
          <w:highlight w:val="yellow"/>
          <w:u w:val="single"/>
        </w:rPr>
        <w:t>es courbes des tension</w:t>
      </w:r>
      <w:r w:rsidRPr="00457202" w:rsidR="006E3F87">
        <w:rPr>
          <w:rFonts w:ascii="Bahnschrift" w:hAnsi="Bahnschrift"/>
          <w:sz w:val="28"/>
          <w:szCs w:val="28"/>
          <w:highlight w:val="yellow"/>
          <w:u w:val="single"/>
        </w:rPr>
        <w:t>s</w:t>
      </w:r>
      <w:r w:rsidRPr="00457202">
        <w:rPr>
          <w:rFonts w:ascii="Bahnschrift" w:hAnsi="Bahnschrift"/>
          <w:sz w:val="28"/>
          <w:szCs w:val="28"/>
          <w:highlight w:val="yellow"/>
          <w:u w:val="single"/>
        </w:rPr>
        <w:t xml:space="preserve"> d’entrée et de sortie d</w:t>
      </w:r>
      <w:r w:rsidRPr="00457202" w:rsidR="006E3F87">
        <w:rPr>
          <w:rFonts w:ascii="Bahnschrift" w:hAnsi="Bahnschrift"/>
          <w:sz w:val="28"/>
          <w:szCs w:val="28"/>
          <w:highlight w:val="yellow"/>
          <w:u w:val="single"/>
        </w:rPr>
        <w:t>e</w:t>
      </w:r>
      <w:r w:rsidRPr="00457202">
        <w:rPr>
          <w:rFonts w:ascii="Bahnschrift" w:hAnsi="Bahnschrift"/>
          <w:sz w:val="28"/>
          <w:szCs w:val="28"/>
          <w:highlight w:val="yellow"/>
          <w:u w:val="single"/>
        </w:rPr>
        <w:t xml:space="preserve"> redresseur mono-alternance </w:t>
      </w:r>
      <w:r w:rsidRPr="00457202" w:rsidR="00457202">
        <w:rPr>
          <w:rFonts w:ascii="Bahnschrift" w:hAnsi="Bahnschrift"/>
          <w:sz w:val="28"/>
          <w:szCs w:val="28"/>
          <w:highlight w:val="yellow"/>
          <w:u w:val="single"/>
        </w:rPr>
        <w:t xml:space="preserve">comme demandé </w:t>
      </w:r>
      <w:r w:rsidRPr="00457202">
        <w:rPr>
          <w:rFonts w:ascii="Bahnschrift" w:hAnsi="Bahnschrift"/>
          <w:sz w:val="28"/>
          <w:szCs w:val="28"/>
          <w:highlight w:val="yellow"/>
          <w:u w:val="single"/>
        </w:rPr>
        <w:t xml:space="preserve">à la question </w:t>
      </w:r>
      <w:r w:rsidRPr="00457202">
        <w:rPr>
          <w:rFonts w:ascii="Bahnschrift" w:hAnsi="Bahnschrift"/>
          <w:b/>
          <w:bCs/>
          <w:sz w:val="28"/>
          <w:szCs w:val="28"/>
          <w:highlight w:val="yellow"/>
          <w:u w:val="single"/>
        </w:rPr>
        <w:t>4-3/</w:t>
      </w:r>
      <w:r w:rsidRPr="00C1686A">
        <w:rPr>
          <w:rFonts w:ascii="Bahnschrift" w:hAnsi="Bahnschrift"/>
          <w:sz w:val="28"/>
          <w:szCs w:val="28"/>
        </w:rPr>
        <w:t>.</w:t>
      </w:r>
      <w:r>
        <w:rPr>
          <w:rFonts w:ascii="Bahnschrift" w:hAnsi="Bahnschrift"/>
          <w:sz w:val="28"/>
          <w:szCs w:val="28"/>
        </w:rPr>
        <w:t xml:space="preserve"> </w:t>
      </w:r>
      <w:r w:rsidRPr="006840B1" w:rsidR="00135461">
        <w:rPr>
          <w:rFonts w:ascii="Comic Sans MS" w:hAnsi="Comic Sans MS"/>
          <w:b/>
          <w:bCs/>
          <w:color w:val="FF0000"/>
          <w:sz w:val="24"/>
          <w:szCs w:val="24"/>
        </w:rPr>
        <w:t>(</w:t>
      </w:r>
      <w:r w:rsidR="00135461">
        <w:rPr>
          <w:rFonts w:ascii="Comic Sans MS" w:hAnsi="Comic Sans MS"/>
          <w:b/>
          <w:bCs/>
          <w:color w:val="FF0000"/>
          <w:sz w:val="24"/>
          <w:szCs w:val="24"/>
        </w:rPr>
        <w:t>0,5</w:t>
      </w:r>
      <w:r w:rsidRPr="006840B1" w:rsidR="00135461">
        <w:rPr>
          <w:rFonts w:ascii="Comic Sans MS" w:hAnsi="Comic Sans MS"/>
          <w:b/>
          <w:bCs/>
          <w:color w:val="FF0000"/>
          <w:sz w:val="24"/>
          <w:szCs w:val="24"/>
        </w:rPr>
        <w:t>p)</w:t>
      </w:r>
    </w:p>
    <w:p w:rsidR="00DF40C9" w:rsidP="00DF40C9" w:rsidRDefault="00F93995" w14:paraId="72494BAA" w14:textId="23EEF28C">
      <w:pPr>
        <w:pStyle w:val="Paragraphedeliste"/>
        <w:tabs>
          <w:tab w:val="left" w:pos="567"/>
        </w:tabs>
        <w:spacing w:after="0" w:line="240" w:lineRule="auto"/>
        <w:ind w:left="567"/>
        <w:jc w:val="both"/>
        <w:rPr>
          <w:rFonts w:ascii="Bahnschrift" w:hAnsi="Bahnschrift"/>
          <w:sz w:val="28"/>
          <w:szCs w:val="28"/>
        </w:rPr>
        <w:sectPr w:rsidR="00DF40C9" w:rsidSect="00DF40C9">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F93995">
        <w:rPr>
          <w:rFonts w:ascii="Bahnschrift" w:hAnsi="Bahnschrift"/>
          <w:sz w:val="28"/>
          <w:szCs w:val="28"/>
        </w:rPr>
        <w:drawing>
          <wp:inline distT="0" distB="0" distL="0" distR="0" wp14:anchorId="20DBBBB4" wp14:editId="0D5CAD4E">
            <wp:extent cx="4656667" cy="4264967"/>
            <wp:effectExtent l="0" t="0" r="0" b="2540"/>
            <wp:docPr id="1872531275" name="Image 1" descr="Une image contenant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31275" name="Image 1" descr="Une image contenant capture d’écran, Tracé, ligne&#10;&#10;Le contenu généré par l’IA peut être incorrect."/>
                    <pic:cNvPicPr/>
                  </pic:nvPicPr>
                  <pic:blipFill>
                    <a:blip r:embed="rId25"/>
                    <a:stretch>
                      <a:fillRect/>
                    </a:stretch>
                  </pic:blipFill>
                  <pic:spPr>
                    <a:xfrm>
                      <a:off x="0" y="0"/>
                      <a:ext cx="4661125" cy="4269050"/>
                    </a:xfrm>
                    <a:prstGeom prst="rect">
                      <a:avLst/>
                    </a:prstGeom>
                  </pic:spPr>
                </pic:pic>
              </a:graphicData>
            </a:graphic>
          </wp:inline>
        </w:drawing>
      </w:r>
    </w:p>
    <w:p w:rsidR="00DF40C9" w:rsidP="00DF40C9" w:rsidRDefault="00DF40C9" w14:paraId="3EE2EBB1" w14:textId="77777777">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2278ACC9" wp14:editId="0A895970">
            <wp:extent cx="360000" cy="360000"/>
            <wp:effectExtent l="0" t="0" r="2540" b="0"/>
            <wp:docPr id="155293428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5238DCED" wp14:editId="6A8055A0">
            <wp:extent cx="360000" cy="360000"/>
            <wp:effectExtent l="0" t="0" r="2540" b="0"/>
            <wp:docPr id="39275476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60000" cy="360000"/>
                    </a:xfrm>
                    <a:prstGeom prst="rect">
                      <a:avLst/>
                    </a:prstGeom>
                  </pic:spPr>
                </pic:pic>
              </a:graphicData>
            </a:graphic>
          </wp:inline>
        </w:drawing>
      </w:r>
      <w:r>
        <w:rPr>
          <w:noProof/>
        </w:rPr>
        <w:drawing>
          <wp:inline distT="0" distB="0" distL="0" distR="0" wp14:anchorId="5861B9AF" wp14:editId="381D5141">
            <wp:extent cx="360000" cy="360000"/>
            <wp:effectExtent l="0" t="0" r="0" b="2540"/>
            <wp:docPr id="183485826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5400000">
                      <a:off x="0" y="0"/>
                      <a:ext cx="360000" cy="360000"/>
                    </a:xfrm>
                    <a:prstGeom prst="rect">
                      <a:avLst/>
                    </a:prstGeom>
                  </pic:spPr>
                </pic:pic>
              </a:graphicData>
            </a:graphic>
          </wp:inline>
        </w:drawing>
      </w:r>
    </w:p>
    <w:p w:rsidRPr="006840B1" w:rsidR="00DF40C9" w:rsidP="00DF40C9" w:rsidRDefault="00DF40C9" w14:paraId="17FE8DCB" w14:textId="105B416D">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Pr="00F941AD">
        <w:rPr>
          <w:rFonts w:ascii="Bahnschrift" w:hAnsi="Bahnschrift"/>
          <w:sz w:val="28"/>
          <w:szCs w:val="28"/>
          <w:highlight w:val="yellow"/>
          <w:u w:val="single"/>
        </w:rPr>
        <w:t xml:space="preserve">ma justification de </w:t>
      </w:r>
      <w:r w:rsidRPr="00F941AD" w:rsidR="00BF2D53">
        <w:rPr>
          <w:rFonts w:ascii="Bahnschrift" w:hAnsi="Bahnschrift"/>
          <w:sz w:val="28"/>
          <w:szCs w:val="28"/>
          <w:highlight w:val="yellow"/>
          <w:u w:val="single"/>
        </w:rPr>
        <w:t>la</w:t>
      </w:r>
      <w:r w:rsidRPr="00F941AD">
        <w:rPr>
          <w:rFonts w:ascii="Bahnschrift" w:hAnsi="Bahnschrift"/>
          <w:sz w:val="28"/>
          <w:szCs w:val="28"/>
          <w:highlight w:val="yellow"/>
          <w:u w:val="single"/>
        </w:rPr>
        <w:t xml:space="preserve"> courbe de la tension de sortie d</w:t>
      </w:r>
      <w:r w:rsidRPr="00F941AD" w:rsidR="00BF2D53">
        <w:rPr>
          <w:rFonts w:ascii="Bahnschrift" w:hAnsi="Bahnschrift"/>
          <w:sz w:val="28"/>
          <w:szCs w:val="28"/>
          <w:highlight w:val="yellow"/>
          <w:u w:val="single"/>
        </w:rPr>
        <w:t>e</w:t>
      </w:r>
      <w:r w:rsidRPr="00F941AD">
        <w:rPr>
          <w:rFonts w:ascii="Bahnschrift" w:hAnsi="Bahnschrift"/>
          <w:sz w:val="28"/>
          <w:szCs w:val="28"/>
          <w:highlight w:val="yellow"/>
          <w:u w:val="single"/>
        </w:rPr>
        <w:t xml:space="preserve"> redresseur mono-</w:t>
      </w:r>
      <w:proofErr w:type="gramStart"/>
      <w:r w:rsidRPr="00F941AD">
        <w:rPr>
          <w:rFonts w:ascii="Bahnschrift" w:hAnsi="Bahnschrift"/>
          <w:sz w:val="28"/>
          <w:szCs w:val="28"/>
          <w:highlight w:val="yellow"/>
          <w:u w:val="single"/>
        </w:rPr>
        <w:t>alternance,  en</w:t>
      </w:r>
      <w:proofErr w:type="gramEnd"/>
      <w:r w:rsidRPr="00F941AD">
        <w:rPr>
          <w:rFonts w:ascii="Bahnschrift" w:hAnsi="Bahnschrift"/>
          <w:sz w:val="28"/>
          <w:szCs w:val="28"/>
          <w:highlight w:val="yellow"/>
          <w:u w:val="single"/>
        </w:rPr>
        <w:t xml:space="preserve"> réponse à la question </w:t>
      </w:r>
      <w:r w:rsidRPr="00F941AD">
        <w:rPr>
          <w:rFonts w:ascii="Bahnschrift" w:hAnsi="Bahnschrift"/>
          <w:b/>
          <w:bCs/>
          <w:sz w:val="28"/>
          <w:szCs w:val="28"/>
          <w:highlight w:val="yellow"/>
          <w:u w:val="single"/>
        </w:rPr>
        <w:t>4-4/</w:t>
      </w:r>
      <w:r w:rsidRPr="0032602A">
        <w:rPr>
          <w:rFonts w:ascii="Bahnschrift" w:hAnsi="Bahnschrift"/>
          <w:sz w:val="28"/>
          <w:szCs w:val="28"/>
        </w:rPr>
        <w:t>.</w:t>
      </w:r>
      <w:r>
        <w:rPr>
          <w:rFonts w:ascii="Bahnschrift" w:hAnsi="Bahnschrift"/>
          <w:sz w:val="28"/>
          <w:szCs w:val="28"/>
        </w:rPr>
        <w:t xml:space="preserve"> </w:t>
      </w:r>
      <w:r w:rsidRPr="006840B1">
        <w:rPr>
          <w:rFonts w:ascii="Comic Sans MS" w:hAnsi="Comic Sans MS"/>
          <w:b/>
          <w:bCs/>
          <w:color w:val="FF0000"/>
          <w:sz w:val="24"/>
          <w:szCs w:val="24"/>
        </w:rPr>
        <w:t>(</w:t>
      </w:r>
      <w:r>
        <w:rPr>
          <w:rFonts w:ascii="Comic Sans MS" w:hAnsi="Comic Sans MS"/>
          <w:b/>
          <w:bCs/>
          <w:color w:val="FF0000"/>
          <w:sz w:val="24"/>
          <w:szCs w:val="24"/>
        </w:rPr>
        <w:t>1</w:t>
      </w:r>
      <w:r w:rsidRPr="006840B1">
        <w:rPr>
          <w:rFonts w:ascii="Comic Sans MS" w:hAnsi="Comic Sans MS"/>
          <w:b/>
          <w:bCs/>
          <w:color w:val="FF0000"/>
          <w:sz w:val="24"/>
          <w:szCs w:val="24"/>
        </w:rPr>
        <w:t>p)</w:t>
      </w:r>
    </w:p>
    <w:p w:rsidRPr="005679AB" w:rsidR="00DF40C9" w:rsidP="00DF40C9" w:rsidRDefault="00DF40C9" w14:paraId="1B925CF2" w14:textId="77777777">
      <w:pPr>
        <w:tabs>
          <w:tab w:val="center" w:pos="7001"/>
          <w:tab w:val="left" w:pos="7488"/>
        </w:tabs>
        <w:ind w:left="567"/>
        <w:sectPr w:rsidRPr="005679AB" w:rsidR="00DF40C9" w:rsidSect="00DF40C9">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Pr>
          <w:rFonts w:ascii="Bahnschrift" w:hAnsi="Bahnschrift"/>
          <w:noProof/>
          <w:sz w:val="28"/>
          <w:szCs w:val="28"/>
        </w:rPr>
        <mc:AlternateContent>
          <mc:Choice Requires="wps">
            <w:drawing>
              <wp:inline distT="0" distB="0" distL="0" distR="0" wp14:anchorId="67B8397C" wp14:editId="79E27ABC">
                <wp:extent cx="8640000" cy="4593102"/>
                <wp:effectExtent l="0" t="0" r="27940" b="17145"/>
                <wp:docPr id="1390885731" name="Zone de texte 9"/>
                <wp:cNvGraphicFramePr/>
                <a:graphic xmlns:a="http://schemas.openxmlformats.org/drawingml/2006/main">
                  <a:graphicData uri="http://schemas.microsoft.com/office/word/2010/wordprocessingShape">
                    <wps:wsp>
                      <wps:cNvSpPr txBox="1"/>
                      <wps:spPr>
                        <a:xfrm>
                          <a:off x="0" y="0"/>
                          <a:ext cx="8640000" cy="4593102"/>
                        </a:xfrm>
                        <a:prstGeom prst="rect">
                          <a:avLst/>
                        </a:prstGeom>
                        <a:noFill/>
                        <a:ln w="1270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Pr="00F93995" w:rsidR="00F93995" w:rsidP="00F93995" w:rsidRDefault="00F93995" w14:paraId="08A34D60" w14:textId="0A3381FC">
                            <w:pPr>
                              <w:spacing w:line="360" w:lineRule="auto"/>
                              <w:jc w:val="both"/>
                              <w:rPr>
                                <w:rFonts w:ascii="Bahnschrift" w:hAnsi="Bahnschrift"/>
                                <w:color w:val="3333FF"/>
                                <w:sz w:val="28"/>
                                <w:szCs w:val="28"/>
                              </w:rPr>
                            </w:pPr>
                            <w:r w:rsidRPr="00F93995">
                              <w:rPr>
                                <w:rFonts w:ascii="Bahnschrift" w:hAnsi="Bahnschrift"/>
                                <w:color w:val="3333FF"/>
                                <w:sz w:val="28"/>
                                <w:szCs w:val="28"/>
                              </w:rPr>
                              <w:t xml:space="preserve">Elle est </w:t>
                            </w:r>
                            <w:r w:rsidRPr="00F93995">
                              <w:rPr>
                                <w:rFonts w:ascii="Bahnschrift" w:hAnsi="Bahnschrift"/>
                                <w:b/>
                                <w:bCs/>
                                <w:color w:val="3333FF"/>
                                <w:sz w:val="28"/>
                                <w:szCs w:val="28"/>
                              </w:rPr>
                              <w:t>passante</w:t>
                            </w:r>
                            <w:r>
                              <w:rPr>
                                <w:rFonts w:ascii="Bahnschrift" w:hAnsi="Bahnschrift"/>
                                <w:color w:val="3333FF"/>
                                <w:sz w:val="28"/>
                                <w:szCs w:val="28"/>
                              </w:rPr>
                              <w:t xml:space="preserve"> d</w:t>
                            </w:r>
                            <w:r w:rsidRPr="00F93995">
                              <w:rPr>
                                <w:rFonts w:ascii="Bahnschrift" w:hAnsi="Bahnschrift"/>
                                <w:color w:val="3333FF"/>
                                <w:sz w:val="28"/>
                                <w:szCs w:val="28"/>
                              </w:rPr>
                              <w:t>onc :</w:t>
                            </w:r>
                          </w:p>
                          <w:p w:rsidRPr="00F93995" w:rsidR="00F93995" w:rsidP="00F93995" w:rsidRDefault="00F93995" w14:paraId="7BDC1112" w14:textId="584B0034">
                            <w:pPr>
                              <w:numPr>
                                <w:ilvl w:val="0"/>
                                <w:numId w:val="41"/>
                              </w:numPr>
                              <w:spacing w:line="360" w:lineRule="auto"/>
                              <w:jc w:val="both"/>
                              <w:rPr>
                                <w:rFonts w:ascii="Bahnschrift" w:hAnsi="Bahnschrift"/>
                                <w:color w:val="3333FF"/>
                                <w:sz w:val="28"/>
                                <w:szCs w:val="28"/>
                              </w:rPr>
                            </w:pPr>
                            <w:r w:rsidRPr="00F93995">
                              <w:rPr>
                                <w:rFonts w:ascii="Bahnschrift" w:hAnsi="Bahnschrift"/>
                                <w:b/>
                                <w:bCs/>
                                <w:color w:val="3333FF"/>
                                <w:sz w:val="28"/>
                                <w:szCs w:val="28"/>
                              </w:rPr>
                              <w:t xml:space="preserve">Partie positive de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in</m:t>
                                  </m:r>
                                </m:sub>
                              </m:sSub>
                            </m:oMath>
                            <w:r w:rsidRPr="00F93995">
                              <w:rPr>
                                <w:rFonts w:ascii="Arial" w:hAnsi="Arial" w:cs="Arial"/>
                                <w:color w:val="3333FF"/>
                                <w:sz w:val="28"/>
                                <w:szCs w:val="28"/>
                              </w:rPr>
                              <w:t>→</w:t>
                            </w:r>
                            <w:r w:rsidRPr="00F93995">
                              <w:rPr>
                                <w:rFonts w:ascii="Bahnschrift" w:hAnsi="Bahnschrift"/>
                                <w:color w:val="3333FF"/>
                                <w:sz w:val="28"/>
                                <w:szCs w:val="28"/>
                              </w:rPr>
                              <w:t xml:space="preserve"> diode </w:t>
                            </w:r>
                            <w:r w:rsidRPr="00F93995">
                              <w:rPr>
                                <w:rFonts w:ascii="Bahnschrift" w:hAnsi="Bahnschrift"/>
                                <w:b/>
                                <w:bCs/>
                                <w:color w:val="3333FF"/>
                                <w:sz w:val="28"/>
                                <w:szCs w:val="28"/>
                              </w:rPr>
                              <w:t>passante</w:t>
                            </w:r>
                            <w:r w:rsidRPr="00F93995">
                              <w:rPr>
                                <w:rFonts w:ascii="Bahnschrift" w:hAnsi="Bahnschrift"/>
                                <w:color w:val="3333FF"/>
                                <w:sz w:val="28"/>
                                <w:szCs w:val="28"/>
                              </w:rPr>
                              <w:t xml:space="preserve"> </w:t>
                            </w:r>
                            <w:r w:rsidRPr="00F93995">
                              <w:rPr>
                                <w:rFonts w:ascii="Arial" w:hAnsi="Arial" w:cs="Arial"/>
                                <w:color w:val="3333FF"/>
                                <w:sz w:val="28"/>
                                <w:szCs w:val="28"/>
                              </w:rPr>
                              <w:t>→</w:t>
                            </w:r>
                            <w:r w:rsidRPr="00F93995">
                              <w:rPr>
                                <w:rFonts w:ascii="Bahnschrift" w:hAnsi="Bahnschrift"/>
                                <w:color w:val="3333FF"/>
                                <w:sz w:val="28"/>
                                <w:szCs w:val="28"/>
                              </w:rPr>
                              <w:t xml:space="preserve">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out</m:t>
                                  </m:r>
                                </m:sub>
                              </m:sSub>
                            </m:oMath>
                            <w:r w:rsidRPr="00F93995">
                              <w:rPr>
                                <w:rFonts w:ascii="Bahnschrift" w:hAnsi="Bahnschrift"/>
                                <w:color w:val="3333FF"/>
                                <w:sz w:val="28"/>
                                <w:szCs w:val="28"/>
                              </w:rPr>
                              <w:t>suit la partie positive.</w:t>
                            </w:r>
                          </w:p>
                          <w:p w:rsidRPr="00F93995" w:rsidR="00F93995" w:rsidP="00F93995" w:rsidRDefault="00F93995" w14:paraId="4487DE65" w14:textId="3490E5E4">
                            <w:pPr>
                              <w:numPr>
                                <w:ilvl w:val="0"/>
                                <w:numId w:val="41"/>
                              </w:numPr>
                              <w:spacing w:line="360" w:lineRule="auto"/>
                              <w:jc w:val="both"/>
                              <w:rPr>
                                <w:rFonts w:ascii="Bahnschrift" w:hAnsi="Bahnschrift"/>
                                <w:color w:val="3333FF"/>
                                <w:sz w:val="28"/>
                                <w:szCs w:val="28"/>
                              </w:rPr>
                            </w:pPr>
                            <w:r w:rsidRPr="00F93995">
                              <w:rPr>
                                <w:rFonts w:ascii="Bahnschrift" w:hAnsi="Bahnschrift"/>
                                <w:b/>
                                <w:bCs/>
                                <w:color w:val="3333FF"/>
                                <w:sz w:val="28"/>
                                <w:szCs w:val="28"/>
                              </w:rPr>
                              <w:t xml:space="preserve">Partie négative de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in</m:t>
                                  </m:r>
                                </m:sub>
                              </m:sSub>
                            </m:oMath>
                            <w:r w:rsidRPr="00F93995">
                              <w:rPr>
                                <w:rFonts w:ascii="Arial" w:hAnsi="Arial" w:cs="Arial"/>
                                <w:color w:val="3333FF"/>
                                <w:sz w:val="28"/>
                                <w:szCs w:val="28"/>
                              </w:rPr>
                              <w:t>→</w:t>
                            </w:r>
                            <w:r w:rsidRPr="00F93995">
                              <w:rPr>
                                <w:rFonts w:ascii="Bahnschrift" w:hAnsi="Bahnschrift"/>
                                <w:color w:val="3333FF"/>
                                <w:sz w:val="28"/>
                                <w:szCs w:val="28"/>
                              </w:rPr>
                              <w:t xml:space="preserve"> diode </w:t>
                            </w:r>
                            <w:r w:rsidRPr="00F93995">
                              <w:rPr>
                                <w:rFonts w:ascii="Bahnschrift" w:hAnsi="Bahnschrift"/>
                                <w:b/>
                                <w:bCs/>
                                <w:color w:val="3333FF"/>
                                <w:sz w:val="28"/>
                                <w:szCs w:val="28"/>
                              </w:rPr>
                              <w:t>bloquante</w:t>
                            </w:r>
                            <w:r w:rsidRPr="00F93995">
                              <w:rPr>
                                <w:rFonts w:ascii="Bahnschrift" w:hAnsi="Bahnschrift"/>
                                <w:color w:val="3333FF"/>
                                <w:sz w:val="28"/>
                                <w:szCs w:val="28"/>
                              </w:rPr>
                              <w:t xml:space="preserve"> </w:t>
                            </w:r>
                            <w:r w:rsidRPr="00F93995">
                              <w:rPr>
                                <w:rFonts w:ascii="Arial" w:hAnsi="Arial" w:cs="Arial"/>
                                <w:color w:val="3333FF"/>
                                <w:sz w:val="28"/>
                                <w:szCs w:val="28"/>
                              </w:rPr>
                              <w:t>→</w:t>
                            </w:r>
                            <w:r w:rsidRPr="00F93995">
                              <w:rPr>
                                <w:rFonts w:ascii="Bahnschrift" w:hAnsi="Bahnschrift"/>
                                <w:color w:val="3333FF"/>
                                <w:sz w:val="28"/>
                                <w:szCs w:val="28"/>
                              </w:rPr>
                              <w:t xml:space="preserve">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out</m:t>
                                  </m:r>
                                </m:sub>
                              </m:sSub>
                              <m:r>
                                <w:rPr>
                                  <w:rFonts w:ascii="Cambria Math" w:hAnsi="Cambria Math"/>
                                  <w:color w:val="3333FF"/>
                                  <w:sz w:val="28"/>
                                  <w:szCs w:val="28"/>
                                </w:rPr>
                                <m:t>=0</m:t>
                              </m:r>
                            </m:oMath>
                            <w:r w:rsidRPr="00F93995">
                              <w:rPr>
                                <w:rFonts w:ascii="Bahnschrift" w:hAnsi="Bahnschrift"/>
                                <w:color w:val="3333FF"/>
                                <w:sz w:val="28"/>
                                <w:szCs w:val="28"/>
                              </w:rPr>
                              <w:t>.</w:t>
                            </w:r>
                          </w:p>
                          <w:p w:rsidRPr="00F93995" w:rsidR="00F93995" w:rsidP="00F93995" w:rsidRDefault="00F93995" w14:paraId="2B6B901A" w14:textId="1EE2BE59">
                            <w:pPr>
                              <w:spacing w:line="360" w:lineRule="auto"/>
                              <w:jc w:val="both"/>
                              <w:rPr>
                                <w:rFonts w:ascii="Bahnschrift" w:hAnsi="Bahnschrift"/>
                                <w:color w:val="3333FF"/>
                                <w:sz w:val="28"/>
                                <w:szCs w:val="28"/>
                              </w:rPr>
                            </w:pPr>
                            <w:r w:rsidRPr="00F93995">
                              <w:rPr>
                                <w:rFonts w:ascii="Bahnschrift" w:hAnsi="Bahnschrift"/>
                                <w:color w:val="3333FF"/>
                                <w:sz w:val="28"/>
                                <w:szCs w:val="28"/>
                              </w:rPr>
                              <w:t xml:space="preserve">C’est pour ça que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out</m:t>
                                  </m:r>
                                </m:sub>
                              </m:sSub>
                            </m:oMath>
                            <w:r w:rsidRPr="00F93995">
                              <w:rPr>
                                <w:rFonts w:ascii="Bahnschrift" w:hAnsi="Bahnschrift"/>
                                <w:color w:val="3333FF"/>
                                <w:sz w:val="28"/>
                                <w:szCs w:val="28"/>
                              </w:rPr>
                              <w:t>ne garde que la partie positive du signal.</w:t>
                            </w:r>
                          </w:p>
                          <w:p w:rsidRPr="00664C34" w:rsidR="00DF40C9" w:rsidP="00DF40C9" w:rsidRDefault="00DF40C9" w14:paraId="413C9D49" w14:textId="584C6C3D">
                            <w:pPr>
                              <w:spacing w:line="360" w:lineRule="auto"/>
                              <w:jc w:val="both"/>
                              <w:rPr>
                                <w:color w:val="3333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06B3D244">
              <v:shape id="_x0000_s1028" style="width:680.3pt;height:361.65pt;visibility:visible;mso-wrap-style:square;mso-left-percent:-10001;mso-top-percent:-10001;mso-position-horizontal:absolute;mso-position-horizontal-relative:char;mso-position-vertical:absolute;mso-position-vertical-relative:line;mso-left-percent:-10001;mso-top-percent:-10001;v-text-anchor:top" filled="f"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" w14:anchorId="67B8397C">
                <v:textbox>
                  <w:txbxContent>
                    <w:p w:rsidRPr="00F93995" w:rsidR="00F93995" w:rsidP="00F93995" w:rsidRDefault="00F93995" w14:paraId="7FD5EDF2" w14:textId="0A3381FC">
                      <w:pPr>
                        <w:spacing w:line="360" w:lineRule="auto"/>
                        <w:jc w:val="both"/>
                        <w:rPr>
                          <w:rFonts w:ascii="Bahnschrift" w:hAnsi="Bahnschrift"/>
                          <w:color w:val="3333FF"/>
                          <w:sz w:val="28"/>
                          <w:szCs w:val="28"/>
                        </w:rPr>
                      </w:pPr>
                      <w:r w:rsidRPr="00F93995">
                        <w:rPr>
                          <w:rFonts w:ascii="Bahnschrift" w:hAnsi="Bahnschrift"/>
                          <w:color w:val="3333FF"/>
                          <w:sz w:val="28"/>
                          <w:szCs w:val="28"/>
                        </w:rPr>
                        <w:t xml:space="preserve">Elle est </w:t>
                      </w:r>
                      <w:r w:rsidRPr="00F93995">
                        <w:rPr>
                          <w:rFonts w:ascii="Bahnschrift" w:hAnsi="Bahnschrift"/>
                          <w:b/>
                          <w:bCs/>
                          <w:color w:val="3333FF"/>
                          <w:sz w:val="28"/>
                          <w:szCs w:val="28"/>
                        </w:rPr>
                        <w:t>passante</w:t>
                      </w:r>
                      <w:r>
                        <w:rPr>
                          <w:rFonts w:ascii="Bahnschrift" w:hAnsi="Bahnschrift"/>
                          <w:color w:val="3333FF"/>
                          <w:sz w:val="28"/>
                          <w:szCs w:val="28"/>
                        </w:rPr>
                        <w:t xml:space="preserve"> d</w:t>
                      </w:r>
                      <w:r w:rsidRPr="00F93995">
                        <w:rPr>
                          <w:rFonts w:ascii="Bahnschrift" w:hAnsi="Bahnschrift"/>
                          <w:color w:val="3333FF"/>
                          <w:sz w:val="28"/>
                          <w:szCs w:val="28"/>
                        </w:rPr>
                        <w:t>onc :</w:t>
                      </w:r>
                    </w:p>
                    <w:p w:rsidRPr="00F93995" w:rsidR="00F93995" w:rsidP="00F93995" w:rsidRDefault="00F93995" w14:paraId="6F5523A1" w14:textId="584B0034">
                      <w:pPr>
                        <w:numPr>
                          <w:ilvl w:val="0"/>
                          <w:numId w:val="41"/>
                        </w:numPr>
                        <w:spacing w:line="360" w:lineRule="auto"/>
                        <w:jc w:val="both"/>
                        <w:rPr>
                          <w:rFonts w:ascii="Bahnschrift" w:hAnsi="Bahnschrift"/>
                          <w:color w:val="3333FF"/>
                          <w:sz w:val="28"/>
                          <w:szCs w:val="28"/>
                        </w:rPr>
                      </w:pPr>
                      <w:r w:rsidRPr="00F93995">
                        <w:rPr>
                          <w:rFonts w:ascii="Bahnschrift" w:hAnsi="Bahnschrift"/>
                          <w:b/>
                          <w:bCs/>
                          <w:color w:val="3333FF"/>
                          <w:sz w:val="28"/>
                          <w:szCs w:val="28"/>
                        </w:rPr>
                        <w:t xml:space="preserve">Partie positive de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in</m:t>
                            </m:r>
                          </m:sub>
                        </m:sSub>
                      </m:oMath>
                      <w:r w:rsidRPr="00F93995">
                        <w:rPr>
                          <w:rFonts w:ascii="Arial" w:hAnsi="Arial" w:cs="Arial"/>
                          <w:color w:val="3333FF"/>
                          <w:sz w:val="28"/>
                          <w:szCs w:val="28"/>
                        </w:rPr>
                        <w:t>→</w:t>
                      </w:r>
                      <w:r w:rsidRPr="00F93995">
                        <w:rPr>
                          <w:rFonts w:ascii="Bahnschrift" w:hAnsi="Bahnschrift"/>
                          <w:color w:val="3333FF"/>
                          <w:sz w:val="28"/>
                          <w:szCs w:val="28"/>
                        </w:rPr>
                        <w:t xml:space="preserve"> diode </w:t>
                      </w:r>
                      <w:r w:rsidRPr="00F93995">
                        <w:rPr>
                          <w:rFonts w:ascii="Bahnschrift" w:hAnsi="Bahnschrift"/>
                          <w:b/>
                          <w:bCs/>
                          <w:color w:val="3333FF"/>
                          <w:sz w:val="28"/>
                          <w:szCs w:val="28"/>
                        </w:rPr>
                        <w:t>passante</w:t>
                      </w:r>
                      <w:r w:rsidRPr="00F93995">
                        <w:rPr>
                          <w:rFonts w:ascii="Bahnschrift" w:hAnsi="Bahnschrift"/>
                          <w:color w:val="3333FF"/>
                          <w:sz w:val="28"/>
                          <w:szCs w:val="28"/>
                        </w:rPr>
                        <w:t xml:space="preserve"> </w:t>
                      </w:r>
                      <w:r w:rsidRPr="00F93995">
                        <w:rPr>
                          <w:rFonts w:ascii="Arial" w:hAnsi="Arial" w:cs="Arial"/>
                          <w:color w:val="3333FF"/>
                          <w:sz w:val="28"/>
                          <w:szCs w:val="28"/>
                        </w:rPr>
                        <w:t>→</w:t>
                      </w:r>
                      <w:r w:rsidRPr="00F93995">
                        <w:rPr>
                          <w:rFonts w:ascii="Bahnschrift" w:hAnsi="Bahnschrift"/>
                          <w:color w:val="3333FF"/>
                          <w:sz w:val="28"/>
                          <w:szCs w:val="28"/>
                        </w:rPr>
                        <w:t xml:space="preserve">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out</m:t>
                            </m:r>
                          </m:sub>
                        </m:sSub>
                      </m:oMath>
                      <w:r w:rsidRPr="00F93995">
                        <w:rPr>
                          <w:rFonts w:ascii="Bahnschrift" w:hAnsi="Bahnschrift"/>
                          <w:color w:val="3333FF"/>
                          <w:sz w:val="28"/>
                          <w:szCs w:val="28"/>
                        </w:rPr>
                        <w:t>suit la partie positive.</w:t>
                      </w:r>
                    </w:p>
                    <w:p w:rsidRPr="00F93995" w:rsidR="00F93995" w:rsidP="00F93995" w:rsidRDefault="00F93995" w14:paraId="1EB13748" w14:textId="3490E5E4">
                      <w:pPr>
                        <w:numPr>
                          <w:ilvl w:val="0"/>
                          <w:numId w:val="41"/>
                        </w:numPr>
                        <w:spacing w:line="360" w:lineRule="auto"/>
                        <w:jc w:val="both"/>
                        <w:rPr>
                          <w:rFonts w:ascii="Bahnschrift" w:hAnsi="Bahnschrift"/>
                          <w:color w:val="3333FF"/>
                          <w:sz w:val="28"/>
                          <w:szCs w:val="28"/>
                        </w:rPr>
                      </w:pPr>
                      <w:r w:rsidRPr="00F93995">
                        <w:rPr>
                          <w:rFonts w:ascii="Bahnschrift" w:hAnsi="Bahnschrift"/>
                          <w:b/>
                          <w:bCs/>
                          <w:color w:val="3333FF"/>
                          <w:sz w:val="28"/>
                          <w:szCs w:val="28"/>
                        </w:rPr>
                        <w:t xml:space="preserve">Partie négative de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in</m:t>
                            </m:r>
                          </m:sub>
                        </m:sSub>
                      </m:oMath>
                      <w:r w:rsidRPr="00F93995">
                        <w:rPr>
                          <w:rFonts w:ascii="Arial" w:hAnsi="Arial" w:cs="Arial"/>
                          <w:color w:val="3333FF"/>
                          <w:sz w:val="28"/>
                          <w:szCs w:val="28"/>
                        </w:rPr>
                        <w:t>→</w:t>
                      </w:r>
                      <w:r w:rsidRPr="00F93995">
                        <w:rPr>
                          <w:rFonts w:ascii="Bahnschrift" w:hAnsi="Bahnschrift"/>
                          <w:color w:val="3333FF"/>
                          <w:sz w:val="28"/>
                          <w:szCs w:val="28"/>
                        </w:rPr>
                        <w:t xml:space="preserve"> diode </w:t>
                      </w:r>
                      <w:r w:rsidRPr="00F93995">
                        <w:rPr>
                          <w:rFonts w:ascii="Bahnschrift" w:hAnsi="Bahnschrift"/>
                          <w:b/>
                          <w:bCs/>
                          <w:color w:val="3333FF"/>
                          <w:sz w:val="28"/>
                          <w:szCs w:val="28"/>
                        </w:rPr>
                        <w:t>bloquante</w:t>
                      </w:r>
                      <w:r w:rsidRPr="00F93995">
                        <w:rPr>
                          <w:rFonts w:ascii="Bahnschrift" w:hAnsi="Bahnschrift"/>
                          <w:color w:val="3333FF"/>
                          <w:sz w:val="28"/>
                          <w:szCs w:val="28"/>
                        </w:rPr>
                        <w:t xml:space="preserve"> </w:t>
                      </w:r>
                      <w:r w:rsidRPr="00F93995">
                        <w:rPr>
                          <w:rFonts w:ascii="Arial" w:hAnsi="Arial" w:cs="Arial"/>
                          <w:color w:val="3333FF"/>
                          <w:sz w:val="28"/>
                          <w:szCs w:val="28"/>
                        </w:rPr>
                        <w:t>→</w:t>
                      </w:r>
                      <w:r w:rsidRPr="00F93995">
                        <w:rPr>
                          <w:rFonts w:ascii="Bahnschrift" w:hAnsi="Bahnschrift"/>
                          <w:color w:val="3333FF"/>
                          <w:sz w:val="28"/>
                          <w:szCs w:val="28"/>
                        </w:rPr>
                        <w:t xml:space="preserve">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out</m:t>
                            </m:r>
                          </m:sub>
                        </m:sSub>
                        <m:r>
                          <w:rPr>
                            <w:rFonts w:ascii="Cambria Math" w:hAnsi="Cambria Math"/>
                            <w:color w:val="3333FF"/>
                            <w:sz w:val="28"/>
                            <w:szCs w:val="28"/>
                          </w:rPr>
                          <m:t>=0</m:t>
                        </m:r>
                      </m:oMath>
                      <w:r w:rsidRPr="00F93995">
                        <w:rPr>
                          <w:rFonts w:ascii="Bahnschrift" w:hAnsi="Bahnschrift"/>
                          <w:color w:val="3333FF"/>
                          <w:sz w:val="28"/>
                          <w:szCs w:val="28"/>
                        </w:rPr>
                        <w:t>.</w:t>
                      </w:r>
                    </w:p>
                    <w:p w:rsidRPr="00F93995" w:rsidR="00F93995" w:rsidP="00F93995" w:rsidRDefault="00F93995" w14:paraId="1B4EEE47" w14:textId="1EE2BE59">
                      <w:pPr>
                        <w:spacing w:line="360" w:lineRule="auto"/>
                        <w:jc w:val="both"/>
                        <w:rPr>
                          <w:rFonts w:ascii="Bahnschrift" w:hAnsi="Bahnschrift"/>
                          <w:color w:val="3333FF"/>
                          <w:sz w:val="28"/>
                          <w:szCs w:val="28"/>
                        </w:rPr>
                      </w:pPr>
                      <w:r w:rsidRPr="00F93995">
                        <w:rPr>
                          <w:rFonts w:ascii="Bahnschrift" w:hAnsi="Bahnschrift"/>
                          <w:color w:val="3333FF"/>
                          <w:sz w:val="28"/>
                          <w:szCs w:val="28"/>
                        </w:rPr>
                        <w:t xml:space="preserve">C’est pour ça que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out</m:t>
                            </m:r>
                          </m:sub>
                        </m:sSub>
                      </m:oMath>
                      <w:r w:rsidRPr="00F93995">
                        <w:rPr>
                          <w:rFonts w:ascii="Bahnschrift" w:hAnsi="Bahnschrift"/>
                          <w:color w:val="3333FF"/>
                          <w:sz w:val="28"/>
                          <w:szCs w:val="28"/>
                        </w:rPr>
                        <w:t>ne garde que la partie positive du signal.</w:t>
                      </w:r>
                    </w:p>
                    <w:p w:rsidRPr="00664C34" w:rsidR="00DF40C9" w:rsidP="00DF40C9" w:rsidRDefault="00DF40C9" w14:paraId="672A6659" w14:textId="584C6C3D">
                      <w:pPr>
                        <w:spacing w:line="360" w:lineRule="auto"/>
                        <w:jc w:val="both"/>
                        <w:rPr>
                          <w:color w:val="3333FF"/>
                        </w:rPr>
                      </w:pPr>
                    </w:p>
                  </w:txbxContent>
                </v:textbox>
                <w10:anchorlock/>
              </v:shape>
            </w:pict>
          </mc:Fallback>
        </mc:AlternateContent>
      </w:r>
    </w:p>
    <w:p w:rsidR="00416D72" w:rsidP="00416D72" w:rsidRDefault="00416D72" w14:paraId="6A99918D" w14:textId="7DFD5FEA">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48D53F99" wp14:editId="37F5A76D">
            <wp:extent cx="360000" cy="360000"/>
            <wp:effectExtent l="0" t="0" r="2540" b="0"/>
            <wp:docPr id="31922113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6624C814" wp14:editId="2C1C8C0C">
            <wp:extent cx="360000" cy="360000"/>
            <wp:effectExtent l="0" t="0" r="2540" b="0"/>
            <wp:docPr id="179529717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60000" cy="360000"/>
                    </a:xfrm>
                    <a:prstGeom prst="rect">
                      <a:avLst/>
                    </a:prstGeom>
                  </pic:spPr>
                </pic:pic>
              </a:graphicData>
            </a:graphic>
          </wp:inline>
        </w:drawing>
      </w:r>
      <w:r w:rsidR="00B95FEE">
        <w:rPr>
          <w:rFonts w:ascii="Bahnschrift" w:hAnsi="Bahnschrift"/>
          <w:sz w:val="28"/>
          <w:szCs w:val="28"/>
        </w:rPr>
        <w:t xml:space="preserve"> </w:t>
      </w:r>
      <w:r w:rsidR="00B95FEE">
        <w:rPr>
          <w:noProof/>
        </w:rPr>
        <w:drawing>
          <wp:inline distT="0" distB="0" distL="0" distR="0" wp14:anchorId="36DE5F49" wp14:editId="5A0B4906">
            <wp:extent cx="360000" cy="360000"/>
            <wp:effectExtent l="0" t="0" r="2540" b="2540"/>
            <wp:docPr id="122827870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8706" name=""/>
                    <pic:cNvPicPr/>
                  </pic:nvPicPr>
                  <pic:blipFill>
                    <a:blip r:embed="rId26">
                      <a:extLst>
                        <a:ext uri="{96DAC541-7B7A-43D3-8B79-37D633B846F1}">
                          <asvg:svgBlip xmlns:asvg="http://schemas.microsoft.com/office/drawing/2016/SVG/main" r:embed="rId27"/>
                        </a:ext>
                      </a:extLst>
                    </a:blip>
                    <a:stretch>
                      <a:fillRect/>
                    </a:stretch>
                  </pic:blipFill>
                  <pic:spPr>
                    <a:xfrm rot="5400000">
                      <a:off x="0" y="0"/>
                      <a:ext cx="360000" cy="360000"/>
                    </a:xfrm>
                    <a:prstGeom prst="rect">
                      <a:avLst/>
                    </a:prstGeom>
                  </pic:spPr>
                </pic:pic>
              </a:graphicData>
            </a:graphic>
          </wp:inline>
        </w:drawing>
      </w:r>
      <w:r>
        <w:rPr>
          <w:noProof/>
        </w:rPr>
        <w:drawing>
          <wp:inline distT="0" distB="0" distL="0" distR="0" wp14:anchorId="5E356799" wp14:editId="41D43E1C">
            <wp:extent cx="360000" cy="360000"/>
            <wp:effectExtent l="0" t="0" r="0" b="2540"/>
            <wp:docPr id="206441966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5400000">
                      <a:off x="0" y="0"/>
                      <a:ext cx="360000" cy="360000"/>
                    </a:xfrm>
                    <a:prstGeom prst="rect">
                      <a:avLst/>
                    </a:prstGeom>
                  </pic:spPr>
                </pic:pic>
              </a:graphicData>
            </a:graphic>
          </wp:inline>
        </w:drawing>
      </w:r>
      <w:r w:rsidRPr="00B95FEE" w:rsidR="00B95FEE">
        <w:rPr>
          <w:noProof/>
        </w:rPr>
        <w:t xml:space="preserve"> </w:t>
      </w:r>
    </w:p>
    <w:p w:rsidRPr="006840B1" w:rsidR="00416D72" w:rsidP="00416D72" w:rsidRDefault="00416D72" w14:paraId="2071CD14" w14:textId="3146B159">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00562CD3">
        <w:rPr>
          <w:rFonts w:ascii="Bahnschrift" w:hAnsi="Bahnschrift"/>
          <w:sz w:val="28"/>
          <w:szCs w:val="28"/>
        </w:rPr>
        <w:t xml:space="preserve">une capture, prise en mode plein écran, </w:t>
      </w:r>
      <w:r w:rsidR="006C224C">
        <w:rPr>
          <w:rFonts w:ascii="Bahnschrift" w:hAnsi="Bahnschrift"/>
          <w:sz w:val="28"/>
          <w:szCs w:val="28"/>
        </w:rPr>
        <w:t xml:space="preserve">montrant </w:t>
      </w:r>
      <w:r w:rsidRPr="006C224C" w:rsidR="006C224C">
        <w:rPr>
          <w:rFonts w:ascii="Bahnschrift" w:hAnsi="Bahnschrift"/>
          <w:sz w:val="28"/>
          <w:szCs w:val="28"/>
          <w:highlight w:val="yellow"/>
          <w:u w:val="single"/>
        </w:rPr>
        <w:t>le</w:t>
      </w:r>
      <w:r w:rsidRPr="006C224C">
        <w:rPr>
          <w:rFonts w:ascii="Bahnschrift" w:hAnsi="Bahnschrift"/>
          <w:sz w:val="28"/>
          <w:szCs w:val="28"/>
          <w:highlight w:val="yellow"/>
          <w:u w:val="single"/>
        </w:rPr>
        <w:t xml:space="preserve"> circuit</w:t>
      </w:r>
      <w:r w:rsidRPr="006C224C" w:rsidR="006C224C">
        <w:rPr>
          <w:rFonts w:ascii="Bahnschrift" w:hAnsi="Bahnschrift"/>
          <w:sz w:val="28"/>
          <w:szCs w:val="28"/>
          <w:highlight w:val="yellow"/>
          <w:u w:val="single"/>
        </w:rPr>
        <w:t xml:space="preserve"> que j’ai fait/configuré</w:t>
      </w:r>
      <w:r w:rsidRPr="006C224C">
        <w:rPr>
          <w:rFonts w:ascii="Bahnschrift" w:hAnsi="Bahnschrift"/>
          <w:sz w:val="28"/>
          <w:szCs w:val="28"/>
          <w:highlight w:val="yellow"/>
          <w:u w:val="single"/>
        </w:rPr>
        <w:t xml:space="preserve"> </w:t>
      </w:r>
      <w:r w:rsidRPr="006C224C" w:rsidR="006C224C">
        <w:rPr>
          <w:rFonts w:ascii="Bahnschrift" w:hAnsi="Bahnschrift"/>
          <w:sz w:val="28"/>
          <w:szCs w:val="28"/>
          <w:highlight w:val="yellow"/>
          <w:u w:val="single"/>
        </w:rPr>
        <w:t>comme demandé</w:t>
      </w:r>
      <w:r w:rsidRPr="006C224C">
        <w:rPr>
          <w:rFonts w:ascii="Bahnschrift" w:hAnsi="Bahnschrift"/>
          <w:sz w:val="28"/>
          <w:szCs w:val="28"/>
          <w:highlight w:val="yellow"/>
          <w:u w:val="single"/>
        </w:rPr>
        <w:t xml:space="preserve"> à la question </w:t>
      </w:r>
      <w:r w:rsidRPr="006C224C">
        <w:rPr>
          <w:rFonts w:ascii="Bahnschrift" w:hAnsi="Bahnschrift"/>
          <w:b/>
          <w:bCs/>
          <w:sz w:val="28"/>
          <w:szCs w:val="28"/>
          <w:highlight w:val="yellow"/>
          <w:u w:val="single"/>
        </w:rPr>
        <w:t>5-1</w:t>
      </w:r>
      <w:r w:rsidRPr="00FB7942">
        <w:rPr>
          <w:rFonts w:ascii="Bahnschrift" w:hAnsi="Bahnschrift"/>
          <w:sz w:val="28"/>
          <w:szCs w:val="28"/>
        </w:rPr>
        <w:t xml:space="preserve">. </w:t>
      </w:r>
      <w:r w:rsidRPr="00C82F3A">
        <w:rPr>
          <w:rFonts w:ascii="Bahnschrift" w:hAnsi="Bahnschrift"/>
          <w:sz w:val="28"/>
          <w:szCs w:val="28"/>
        </w:rPr>
        <w:t xml:space="preserve">Ce </w:t>
      </w:r>
      <w:proofErr w:type="gramStart"/>
      <w:r w:rsidRPr="00C82F3A">
        <w:rPr>
          <w:rFonts w:ascii="Bahnschrift" w:hAnsi="Bahnschrift"/>
          <w:sz w:val="28"/>
          <w:szCs w:val="28"/>
        </w:rPr>
        <w:t>circuit ,</w:t>
      </w:r>
      <w:proofErr w:type="gramEnd"/>
      <w:r w:rsidRPr="00C82F3A">
        <w:rPr>
          <w:rFonts w:ascii="Bahnschrift" w:hAnsi="Bahnschrift"/>
          <w:sz w:val="28"/>
          <w:szCs w:val="28"/>
        </w:rPr>
        <w:t xml:space="preserve"> avec la configuration de la simulation déjà faite, permet de </w:t>
      </w:r>
      <w:r>
        <w:rPr>
          <w:rFonts w:ascii="Bahnschrift" w:hAnsi="Bahnschrift"/>
          <w:sz w:val="28"/>
          <w:szCs w:val="28"/>
        </w:rPr>
        <w:t xml:space="preserve">visualiser </w:t>
      </w:r>
      <w:proofErr w:type="gramStart"/>
      <w:r>
        <w:rPr>
          <w:rFonts w:ascii="Bahnschrift" w:hAnsi="Bahnschrift"/>
          <w:sz w:val="28"/>
          <w:szCs w:val="28"/>
        </w:rPr>
        <w:t>les courbe</w:t>
      </w:r>
      <w:proofErr w:type="gramEnd"/>
      <w:r>
        <w:rPr>
          <w:rFonts w:ascii="Bahnschrift" w:hAnsi="Bahnschrift"/>
          <w:sz w:val="28"/>
          <w:szCs w:val="28"/>
        </w:rPr>
        <w:t xml:space="preserve"> de la tension de sortie lissée correspondant aux deux v</w:t>
      </w:r>
      <w:r w:rsidRPr="006C0219" w:rsidR="006C0219">
        <w:rPr>
          <w:noProof/>
        </w:rPr>
        <w:t xml:space="preserve"> </w:t>
      </w:r>
      <w:proofErr w:type="spellStart"/>
      <w:r>
        <w:rPr>
          <w:rFonts w:ascii="Bahnschrift" w:hAnsi="Bahnschrift"/>
          <w:sz w:val="28"/>
          <w:szCs w:val="28"/>
        </w:rPr>
        <w:t>aleurs</w:t>
      </w:r>
      <w:proofErr w:type="spellEnd"/>
      <w:r>
        <w:rPr>
          <w:rFonts w:ascii="Bahnschrift" w:hAnsi="Bahnschrift"/>
          <w:sz w:val="28"/>
          <w:szCs w:val="28"/>
        </w:rPr>
        <w:t xml:space="preserve"> : </w:t>
      </w:r>
      <m:oMath>
        <m:r>
          <w:rPr>
            <w:rFonts w:ascii="Cambria Math" w:hAnsi="Cambria Math"/>
            <w:sz w:val="28"/>
            <w:szCs w:val="28"/>
          </w:rPr>
          <m:t>C=10μF</m:t>
        </m:r>
      </m:oMath>
      <w:r>
        <w:rPr>
          <w:rFonts w:ascii="Bahnschrift" w:hAnsi="Bahnschrift" w:eastAsiaTheme="minorEastAsia"/>
          <w:sz w:val="28"/>
          <w:szCs w:val="28"/>
        </w:rPr>
        <w:t xml:space="preserve"> </w:t>
      </w:r>
      <w:r>
        <w:rPr>
          <w:rFonts w:ascii="Bahnschrift" w:hAnsi="Bahnschrift"/>
          <w:sz w:val="28"/>
          <w:szCs w:val="28"/>
        </w:rPr>
        <w:t xml:space="preserve">et </w:t>
      </w:r>
      <m:oMath>
        <m:r>
          <w:rPr>
            <w:rFonts w:ascii="Cambria Math" w:hAnsi="Cambria Math"/>
            <w:sz w:val="28"/>
            <w:szCs w:val="28"/>
          </w:rPr>
          <m:t>C=100μF</m:t>
        </m:r>
      </m:oMath>
      <w:r w:rsidRPr="00135461">
        <w:rPr>
          <w:rFonts w:ascii="Bahnschrift" w:hAnsi="Bahnschrift"/>
          <w:sz w:val="28"/>
          <w:szCs w:val="28"/>
        </w:rPr>
        <w:t>.</w:t>
      </w:r>
      <w:r>
        <w:rPr>
          <w:rFonts w:ascii="Bahnschrift" w:hAnsi="Bahnschrift"/>
          <w:sz w:val="28"/>
          <w:szCs w:val="28"/>
        </w:rPr>
        <w:t xml:space="preserve"> </w:t>
      </w:r>
      <w:r w:rsidRPr="006840B1">
        <w:rPr>
          <w:rFonts w:ascii="Comic Sans MS" w:hAnsi="Comic Sans MS"/>
          <w:b/>
          <w:bCs/>
          <w:color w:val="FF0000"/>
          <w:sz w:val="24"/>
          <w:szCs w:val="24"/>
        </w:rPr>
        <w:t>(</w:t>
      </w:r>
      <w:r>
        <w:rPr>
          <w:rFonts w:ascii="Comic Sans MS" w:hAnsi="Comic Sans MS"/>
          <w:b/>
          <w:bCs/>
          <w:color w:val="FF0000"/>
          <w:sz w:val="24"/>
          <w:szCs w:val="24"/>
        </w:rPr>
        <w:t>1</w:t>
      </w:r>
      <w:r w:rsidRPr="006840B1">
        <w:rPr>
          <w:rFonts w:ascii="Comic Sans MS" w:hAnsi="Comic Sans MS"/>
          <w:b/>
          <w:bCs/>
          <w:color w:val="FF0000"/>
          <w:sz w:val="24"/>
          <w:szCs w:val="24"/>
        </w:rPr>
        <w:t>p)</w:t>
      </w:r>
    </w:p>
    <w:p w:rsidR="00E07B8E" w:rsidP="00B95FEE" w:rsidRDefault="006C0219" w14:paraId="1CE5CD9F" w14:textId="272AE82D">
      <w:pPr>
        <w:pStyle w:val="Paragraphedeliste"/>
        <w:tabs>
          <w:tab w:val="left" w:pos="567"/>
        </w:tabs>
        <w:spacing w:after="0" w:line="240" w:lineRule="auto"/>
        <w:ind w:left="567"/>
        <w:jc w:val="center"/>
        <w:rPr>
          <w:rFonts w:ascii="Bahnschrift" w:hAnsi="Bahnschrift"/>
          <w:sz w:val="28"/>
          <w:szCs w:val="28"/>
        </w:rPr>
        <w:sectPr w:rsidR="00E07B8E" w:rsidSect="0081497A">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6C0219">
        <w:rPr>
          <w:rFonts w:ascii="Bahnschrift" w:hAnsi="Bahnschrift"/>
          <w:sz w:val="28"/>
          <w:szCs w:val="28"/>
        </w:rPr>
        <w:drawing>
          <wp:inline distT="0" distB="0" distL="0" distR="0" wp14:anchorId="3419BE3F" wp14:editId="5AA43DB1">
            <wp:extent cx="5985933" cy="3335826"/>
            <wp:effectExtent l="0" t="0" r="0" b="0"/>
            <wp:docPr id="1231094792" name="Image 1" descr="Une image contenant texte, Police,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94792" name="Image 1" descr="Une image contenant texte, Police, diagramme, ligne&#10;&#10;Le contenu généré par l’IA peut être incorrect."/>
                    <pic:cNvPicPr/>
                  </pic:nvPicPr>
                  <pic:blipFill>
                    <a:blip r:embed="rId28"/>
                    <a:stretch>
                      <a:fillRect/>
                    </a:stretch>
                  </pic:blipFill>
                  <pic:spPr>
                    <a:xfrm>
                      <a:off x="0" y="0"/>
                      <a:ext cx="5987694" cy="3336807"/>
                    </a:xfrm>
                    <a:prstGeom prst="rect">
                      <a:avLst/>
                    </a:prstGeom>
                  </pic:spPr>
                </pic:pic>
              </a:graphicData>
            </a:graphic>
          </wp:inline>
        </w:drawing>
      </w:r>
    </w:p>
    <w:p w:rsidR="00657526" w:rsidP="00657526" w:rsidRDefault="00657526" w14:paraId="66DBAA8D" w14:textId="77777777">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142AD14C" wp14:editId="49ABFD91">
            <wp:extent cx="360000" cy="360000"/>
            <wp:effectExtent l="0" t="0" r="2540" b="0"/>
            <wp:docPr id="90598254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662B7CEA" wp14:editId="2D6403A9">
            <wp:extent cx="360000" cy="360000"/>
            <wp:effectExtent l="0" t="0" r="2540" b="0"/>
            <wp:docPr id="158444066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70ED3E63" wp14:editId="587F4D8E">
            <wp:extent cx="360000" cy="360000"/>
            <wp:effectExtent l="0" t="0" r="2540" b="2540"/>
            <wp:docPr id="100886487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8706" name=""/>
                    <pic:cNvPicPr/>
                  </pic:nvPicPr>
                  <pic:blipFill>
                    <a:blip r:embed="rId26">
                      <a:extLst>
                        <a:ext uri="{96DAC541-7B7A-43D3-8B79-37D633B846F1}">
                          <asvg:svgBlip xmlns:asvg="http://schemas.microsoft.com/office/drawing/2016/SVG/main" r:embed="rId27"/>
                        </a:ext>
                      </a:extLst>
                    </a:blip>
                    <a:stretch>
                      <a:fillRect/>
                    </a:stretch>
                  </pic:blipFill>
                  <pic:spPr>
                    <a:xfrm rot="5400000">
                      <a:off x="0" y="0"/>
                      <a:ext cx="360000" cy="360000"/>
                    </a:xfrm>
                    <a:prstGeom prst="rect">
                      <a:avLst/>
                    </a:prstGeom>
                  </pic:spPr>
                </pic:pic>
              </a:graphicData>
            </a:graphic>
          </wp:inline>
        </w:drawing>
      </w:r>
      <w:r>
        <w:rPr>
          <w:noProof/>
        </w:rPr>
        <w:drawing>
          <wp:inline distT="0" distB="0" distL="0" distR="0" wp14:anchorId="26CF2883" wp14:editId="745200F4">
            <wp:extent cx="360000" cy="360000"/>
            <wp:effectExtent l="0" t="0" r="0" b="2540"/>
            <wp:docPr id="1772685219"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5400000">
                      <a:off x="0" y="0"/>
                      <a:ext cx="360000" cy="360000"/>
                    </a:xfrm>
                    <a:prstGeom prst="rect">
                      <a:avLst/>
                    </a:prstGeom>
                  </pic:spPr>
                </pic:pic>
              </a:graphicData>
            </a:graphic>
          </wp:inline>
        </w:drawing>
      </w:r>
      <w:r w:rsidRPr="00B95FEE">
        <w:rPr>
          <w:noProof/>
        </w:rPr>
        <w:t xml:space="preserve"> </w:t>
      </w:r>
    </w:p>
    <w:p w:rsidR="00942691" w:rsidP="00E07B8E" w:rsidRDefault="00E07B8E" w14:paraId="7FA2BBB3" w14:textId="4FFC2218">
      <w:pPr>
        <w:pStyle w:val="Paragraphedeliste"/>
        <w:numPr>
          <w:ilvl w:val="0"/>
          <w:numId w:val="38"/>
        </w:numPr>
        <w:tabs>
          <w:tab w:val="left" w:pos="567"/>
        </w:tabs>
        <w:spacing w:after="0" w:line="360" w:lineRule="auto"/>
        <w:jc w:val="both"/>
        <w:rPr>
          <w:rFonts w:ascii="Bahnschrift" w:hAnsi="Bahnschrift"/>
          <w:sz w:val="28"/>
          <w:szCs w:val="28"/>
        </w:rPr>
      </w:pPr>
      <w:r w:rsidRPr="00E07B8E">
        <w:rPr>
          <w:rFonts w:ascii="Bahnschrift" w:hAnsi="Bahnschrift"/>
          <w:sz w:val="28"/>
          <w:szCs w:val="28"/>
        </w:rPr>
        <w:t xml:space="preserve">Ci-dessous une capture, prise en mode plein écran, montrant </w:t>
      </w:r>
      <w:r w:rsidRPr="00E07B8E">
        <w:rPr>
          <w:rFonts w:ascii="Bahnschrift" w:hAnsi="Bahnschrift"/>
          <w:sz w:val="28"/>
          <w:szCs w:val="28"/>
          <w:highlight w:val="yellow"/>
          <w:u w:val="single"/>
        </w:rPr>
        <w:t xml:space="preserve">les courbes des tensions d’entrée et de sortie </w:t>
      </w:r>
      <w:r>
        <w:rPr>
          <w:rFonts w:ascii="Bahnschrift" w:hAnsi="Bahnschrift"/>
          <w:sz w:val="28"/>
          <w:szCs w:val="28"/>
          <w:highlight w:val="yellow"/>
          <w:u w:val="single"/>
        </w:rPr>
        <w:t xml:space="preserve">demandées </w:t>
      </w:r>
      <w:r w:rsidRPr="00E07B8E">
        <w:rPr>
          <w:rFonts w:ascii="Bahnschrift" w:hAnsi="Bahnschrift"/>
          <w:sz w:val="28"/>
          <w:szCs w:val="28"/>
          <w:highlight w:val="yellow"/>
          <w:u w:val="single"/>
        </w:rPr>
        <w:t xml:space="preserve">à la question </w:t>
      </w:r>
      <w:r>
        <w:rPr>
          <w:rFonts w:ascii="Bahnschrift" w:hAnsi="Bahnschrift"/>
          <w:b/>
          <w:bCs/>
          <w:sz w:val="28"/>
          <w:szCs w:val="28"/>
          <w:highlight w:val="yellow"/>
          <w:u w:val="single"/>
        </w:rPr>
        <w:t>5</w:t>
      </w:r>
      <w:r w:rsidRPr="00E07B8E">
        <w:rPr>
          <w:rFonts w:ascii="Bahnschrift" w:hAnsi="Bahnschrift"/>
          <w:b/>
          <w:bCs/>
          <w:sz w:val="28"/>
          <w:szCs w:val="28"/>
          <w:highlight w:val="yellow"/>
          <w:u w:val="single"/>
        </w:rPr>
        <w:t>-</w:t>
      </w:r>
      <w:r>
        <w:rPr>
          <w:rFonts w:ascii="Bahnschrift" w:hAnsi="Bahnschrift"/>
          <w:b/>
          <w:bCs/>
          <w:sz w:val="28"/>
          <w:szCs w:val="28"/>
          <w:highlight w:val="yellow"/>
          <w:u w:val="single"/>
        </w:rPr>
        <w:t>2</w:t>
      </w:r>
      <w:r w:rsidRPr="00E07B8E">
        <w:rPr>
          <w:rFonts w:ascii="Bahnschrift" w:hAnsi="Bahnschrift"/>
          <w:b/>
          <w:bCs/>
          <w:sz w:val="28"/>
          <w:szCs w:val="28"/>
          <w:highlight w:val="yellow"/>
          <w:u w:val="single"/>
        </w:rPr>
        <w:t>/</w:t>
      </w:r>
      <w:r w:rsidRPr="002C2E09">
        <w:rPr>
          <w:rFonts w:ascii="Bahnschrift" w:hAnsi="Bahnschrift"/>
          <w:sz w:val="28"/>
          <w:szCs w:val="28"/>
        </w:rPr>
        <w:t>.</w:t>
      </w:r>
      <w:r w:rsidR="00BC0829">
        <w:rPr>
          <w:rFonts w:ascii="Bahnschrift" w:hAnsi="Bahnschrift"/>
          <w:b/>
          <w:bCs/>
          <w:sz w:val="28"/>
          <w:szCs w:val="28"/>
        </w:rPr>
        <w:t xml:space="preserve"> </w:t>
      </w:r>
      <w:r w:rsidRPr="00BC0829" w:rsidR="00BC0829">
        <w:rPr>
          <w:rFonts w:ascii="Bahnschrift" w:hAnsi="Bahnschrift"/>
          <w:sz w:val="28"/>
          <w:szCs w:val="28"/>
        </w:rPr>
        <w:t xml:space="preserve">Les </w:t>
      </w:r>
      <w:r w:rsidR="00BC0829">
        <w:rPr>
          <w:rFonts w:ascii="Bahnschrift" w:hAnsi="Bahnschrift"/>
          <w:sz w:val="28"/>
          <w:szCs w:val="28"/>
        </w:rPr>
        <w:t xml:space="preserve">deux </w:t>
      </w:r>
      <w:r w:rsidRPr="00BC0829" w:rsidR="00BC0829">
        <w:rPr>
          <w:rFonts w:ascii="Bahnschrift" w:hAnsi="Bahnschrift"/>
          <w:sz w:val="28"/>
          <w:szCs w:val="28"/>
        </w:rPr>
        <w:t>courbes de sortie correspondent aux deux valeurs configurées pour le condensateur de lissage</w:t>
      </w:r>
      <w:r w:rsidR="00BC0829">
        <w:rPr>
          <w:rFonts w:ascii="Bahnschrift" w:hAnsi="Bahnschrift"/>
          <w:sz w:val="28"/>
          <w:szCs w:val="28"/>
        </w:rPr>
        <w:t xml:space="preserve"> </w:t>
      </w:r>
      <w:r w:rsidRPr="00BC0829" w:rsidR="00BC0829">
        <w:rPr>
          <w:rFonts w:ascii="Bahnschrift" w:hAnsi="Bahnschrift"/>
          <w:sz w:val="28"/>
          <w:szCs w:val="28"/>
        </w:rPr>
        <w:t xml:space="preserve">: </w:t>
      </w:r>
      <m:oMath>
        <m:r>
          <w:rPr>
            <w:rFonts w:ascii="Cambria Math" w:hAnsi="Cambria Math"/>
            <w:sz w:val="28"/>
            <w:szCs w:val="28"/>
          </w:rPr>
          <m:t>C=10μF</m:t>
        </m:r>
      </m:oMath>
      <w:r w:rsidRPr="00BC0829" w:rsidR="00BC0829">
        <w:rPr>
          <w:rFonts w:ascii="Bahnschrift" w:hAnsi="Bahnschrift" w:eastAsiaTheme="minorEastAsia"/>
          <w:sz w:val="28"/>
          <w:szCs w:val="28"/>
        </w:rPr>
        <w:t xml:space="preserve"> </w:t>
      </w:r>
      <w:r w:rsidRPr="00BC0829" w:rsidR="00BC0829">
        <w:rPr>
          <w:rFonts w:ascii="Bahnschrift" w:hAnsi="Bahnschrift"/>
          <w:sz w:val="28"/>
          <w:szCs w:val="28"/>
        </w:rPr>
        <w:t xml:space="preserve">et </w:t>
      </w:r>
      <m:oMath>
        <m:r>
          <w:rPr>
            <w:rFonts w:ascii="Cambria Math" w:hAnsi="Cambria Math"/>
            <w:sz w:val="28"/>
            <w:szCs w:val="28"/>
          </w:rPr>
          <m:t>C=100μF</m:t>
        </m:r>
      </m:oMath>
      <w:r w:rsidRPr="00BC0829" w:rsidR="00BC0829">
        <w:rPr>
          <w:rFonts w:ascii="Bahnschrift" w:hAnsi="Bahnschrift"/>
          <w:sz w:val="28"/>
          <w:szCs w:val="28"/>
        </w:rPr>
        <w:t>.</w:t>
      </w:r>
      <w:r w:rsidR="00FD388C">
        <w:rPr>
          <w:rFonts w:ascii="Bahnschrift" w:hAnsi="Bahnschrift"/>
          <w:sz w:val="28"/>
          <w:szCs w:val="28"/>
        </w:rPr>
        <w:t xml:space="preserve"> </w:t>
      </w:r>
      <w:r w:rsidRPr="006840B1" w:rsidR="00FD388C">
        <w:rPr>
          <w:rFonts w:ascii="Comic Sans MS" w:hAnsi="Comic Sans MS"/>
          <w:b/>
          <w:bCs/>
          <w:color w:val="FF0000"/>
          <w:sz w:val="24"/>
          <w:szCs w:val="24"/>
        </w:rPr>
        <w:t>(</w:t>
      </w:r>
      <w:r w:rsidR="00FD388C">
        <w:rPr>
          <w:rFonts w:ascii="Comic Sans MS" w:hAnsi="Comic Sans MS"/>
          <w:b/>
          <w:bCs/>
          <w:color w:val="FF0000"/>
          <w:sz w:val="24"/>
          <w:szCs w:val="24"/>
        </w:rPr>
        <w:t>0,5</w:t>
      </w:r>
      <w:r w:rsidRPr="006840B1" w:rsidR="00FD388C">
        <w:rPr>
          <w:rFonts w:ascii="Comic Sans MS" w:hAnsi="Comic Sans MS"/>
          <w:b/>
          <w:bCs/>
          <w:color w:val="FF0000"/>
          <w:sz w:val="24"/>
          <w:szCs w:val="24"/>
        </w:rPr>
        <w:t>p)</w:t>
      </w:r>
    </w:p>
    <w:p w:rsidR="00BA1258" w:rsidP="00A33D97" w:rsidRDefault="006C0219" w14:paraId="2E6FCA40" w14:textId="4A8CE879">
      <w:pPr>
        <w:pStyle w:val="Paragraphedeliste"/>
        <w:tabs>
          <w:tab w:val="left" w:pos="567"/>
        </w:tabs>
        <w:spacing w:after="0" w:line="360" w:lineRule="auto"/>
        <w:jc w:val="center"/>
        <w:rPr>
          <w:rFonts w:ascii="Bahnschrift" w:hAnsi="Bahnschrift"/>
          <w:sz w:val="28"/>
          <w:szCs w:val="28"/>
        </w:rPr>
        <w:sectPr w:rsidR="00BA1258" w:rsidSect="0081497A">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6C0219">
        <w:rPr>
          <w:rFonts w:ascii="Bahnschrift" w:hAnsi="Bahnschrift"/>
          <w:sz w:val="28"/>
          <w:szCs w:val="28"/>
        </w:rPr>
        <w:drawing>
          <wp:inline distT="0" distB="0" distL="0" distR="0" wp14:anchorId="1ABF4945" wp14:editId="18D5DE5F">
            <wp:extent cx="4173856" cy="3852333"/>
            <wp:effectExtent l="0" t="0" r="0" b="0"/>
            <wp:docPr id="1950004045" name="Image 1" descr="Une image contenant capture d’écran, lign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04045" name="Image 1" descr="Une image contenant capture d’écran, ligne, Caractère coloré&#10;&#10;Le contenu généré par l’IA peut être incorrect."/>
                    <pic:cNvPicPr/>
                  </pic:nvPicPr>
                  <pic:blipFill>
                    <a:blip r:embed="rId29"/>
                    <a:stretch>
                      <a:fillRect/>
                    </a:stretch>
                  </pic:blipFill>
                  <pic:spPr>
                    <a:xfrm>
                      <a:off x="0" y="0"/>
                      <a:ext cx="4175559" cy="3853905"/>
                    </a:xfrm>
                    <a:prstGeom prst="rect">
                      <a:avLst/>
                    </a:prstGeom>
                  </pic:spPr>
                </pic:pic>
              </a:graphicData>
            </a:graphic>
          </wp:inline>
        </w:drawing>
      </w:r>
    </w:p>
    <w:p w:rsidR="007F40D2" w:rsidP="007F40D2" w:rsidRDefault="007F40D2" w14:paraId="194AAAC9" w14:textId="77777777">
      <w:pPr>
        <w:pStyle w:val="Paragraphedeliste"/>
        <w:tabs>
          <w:tab w:val="left" w:pos="0"/>
        </w:tabs>
        <w:spacing w:after="0" w:line="360" w:lineRule="auto"/>
        <w:jc w:val="center"/>
        <w:rPr>
          <w:rFonts w:ascii="Bahnschrift" w:hAnsi="Bahnschrift"/>
          <w:sz w:val="28"/>
          <w:szCs w:val="28"/>
        </w:rPr>
      </w:pPr>
      <w:r>
        <w:rPr>
          <w:noProof/>
        </w:rPr>
        <w:drawing>
          <wp:inline distT="0" distB="0" distL="0" distR="0" wp14:anchorId="608695EB" wp14:editId="26323B5A">
            <wp:extent cx="360000" cy="360000"/>
            <wp:effectExtent l="0" t="0" r="2540" b="0"/>
            <wp:docPr id="137991184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701BC382" wp14:editId="74284DEE">
            <wp:extent cx="360000" cy="360000"/>
            <wp:effectExtent l="0" t="0" r="2540" b="0"/>
            <wp:docPr id="106108558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49429F78" wp14:editId="1BEC89C0">
            <wp:extent cx="360000" cy="360000"/>
            <wp:effectExtent l="0" t="0" r="2540" b="2540"/>
            <wp:docPr id="111368677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8706" name=""/>
                    <pic:cNvPicPr/>
                  </pic:nvPicPr>
                  <pic:blipFill>
                    <a:blip r:embed="rId26">
                      <a:extLst>
                        <a:ext uri="{96DAC541-7B7A-43D3-8B79-37D633B846F1}">
                          <asvg:svgBlip xmlns:asvg="http://schemas.microsoft.com/office/drawing/2016/SVG/main" r:embed="rId27"/>
                        </a:ext>
                      </a:extLst>
                    </a:blip>
                    <a:stretch>
                      <a:fillRect/>
                    </a:stretch>
                  </pic:blipFill>
                  <pic:spPr>
                    <a:xfrm rot="5400000">
                      <a:off x="0" y="0"/>
                      <a:ext cx="360000" cy="360000"/>
                    </a:xfrm>
                    <a:prstGeom prst="rect">
                      <a:avLst/>
                    </a:prstGeom>
                  </pic:spPr>
                </pic:pic>
              </a:graphicData>
            </a:graphic>
          </wp:inline>
        </w:drawing>
      </w:r>
      <w:r>
        <w:rPr>
          <w:noProof/>
        </w:rPr>
        <w:drawing>
          <wp:inline distT="0" distB="0" distL="0" distR="0" wp14:anchorId="5C6D4558" wp14:editId="670A1C74">
            <wp:extent cx="360000" cy="360000"/>
            <wp:effectExtent l="0" t="0" r="0" b="2540"/>
            <wp:docPr id="56421085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5400000">
                      <a:off x="0" y="0"/>
                      <a:ext cx="360000" cy="360000"/>
                    </a:xfrm>
                    <a:prstGeom prst="rect">
                      <a:avLst/>
                    </a:prstGeom>
                  </pic:spPr>
                </pic:pic>
              </a:graphicData>
            </a:graphic>
          </wp:inline>
        </w:drawing>
      </w:r>
      <w:r w:rsidRPr="00B95FEE">
        <w:rPr>
          <w:noProof/>
        </w:rPr>
        <w:t xml:space="preserve"> </w:t>
      </w:r>
    </w:p>
    <w:p w:rsidRPr="006840B1" w:rsidR="00BC0829" w:rsidP="00BC0829" w:rsidRDefault="00BC0829" w14:paraId="4246EC7E" w14:textId="3BA02905">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Pr="00F941AD">
        <w:rPr>
          <w:rFonts w:ascii="Bahnschrift" w:hAnsi="Bahnschrift"/>
          <w:sz w:val="28"/>
          <w:szCs w:val="28"/>
          <w:highlight w:val="yellow"/>
          <w:u w:val="single"/>
        </w:rPr>
        <w:t>ma justification de</w:t>
      </w:r>
      <w:r w:rsidR="00B1290B">
        <w:rPr>
          <w:rFonts w:ascii="Bahnschrift" w:hAnsi="Bahnschrift"/>
          <w:sz w:val="28"/>
          <w:szCs w:val="28"/>
          <w:highlight w:val="yellow"/>
          <w:u w:val="single"/>
        </w:rPr>
        <w:t>s</w:t>
      </w:r>
      <w:r w:rsidRPr="00F941AD">
        <w:rPr>
          <w:rFonts w:ascii="Bahnschrift" w:hAnsi="Bahnschrift"/>
          <w:sz w:val="28"/>
          <w:szCs w:val="28"/>
          <w:highlight w:val="yellow"/>
          <w:u w:val="single"/>
        </w:rPr>
        <w:t xml:space="preserve"> courbe</w:t>
      </w:r>
      <w:r w:rsidR="00B1290B">
        <w:rPr>
          <w:rFonts w:ascii="Bahnschrift" w:hAnsi="Bahnschrift"/>
          <w:sz w:val="28"/>
          <w:szCs w:val="28"/>
          <w:highlight w:val="yellow"/>
          <w:u w:val="single"/>
        </w:rPr>
        <w:t>s</w:t>
      </w:r>
      <w:r w:rsidRPr="00F941AD">
        <w:rPr>
          <w:rFonts w:ascii="Bahnschrift" w:hAnsi="Bahnschrift"/>
          <w:sz w:val="28"/>
          <w:szCs w:val="28"/>
          <w:highlight w:val="yellow"/>
          <w:u w:val="single"/>
        </w:rPr>
        <w:t xml:space="preserve"> de la tension de sortie </w:t>
      </w:r>
      <w:r w:rsidR="00B1290B">
        <w:rPr>
          <w:rFonts w:ascii="Bahnschrift" w:hAnsi="Bahnschrift"/>
          <w:sz w:val="28"/>
          <w:szCs w:val="28"/>
          <w:highlight w:val="yellow"/>
          <w:u w:val="single"/>
        </w:rPr>
        <w:t>lissée en réponse à la question</w:t>
      </w:r>
      <w:r w:rsidRPr="00F941AD">
        <w:rPr>
          <w:rFonts w:ascii="Bahnschrift" w:hAnsi="Bahnschrift"/>
          <w:sz w:val="28"/>
          <w:szCs w:val="28"/>
          <w:highlight w:val="yellow"/>
          <w:u w:val="single"/>
        </w:rPr>
        <w:t xml:space="preserve"> </w:t>
      </w:r>
      <w:r w:rsidR="00B1290B">
        <w:rPr>
          <w:rFonts w:ascii="Bahnschrift" w:hAnsi="Bahnschrift"/>
          <w:b/>
          <w:bCs/>
          <w:sz w:val="28"/>
          <w:szCs w:val="28"/>
          <w:highlight w:val="yellow"/>
          <w:u w:val="single"/>
        </w:rPr>
        <w:t>5</w:t>
      </w:r>
      <w:r w:rsidRPr="00F941AD">
        <w:rPr>
          <w:rFonts w:ascii="Bahnschrift" w:hAnsi="Bahnschrift"/>
          <w:b/>
          <w:bCs/>
          <w:sz w:val="28"/>
          <w:szCs w:val="28"/>
          <w:highlight w:val="yellow"/>
          <w:u w:val="single"/>
        </w:rPr>
        <w:t>-</w:t>
      </w:r>
      <w:r w:rsidR="0068573A">
        <w:rPr>
          <w:rFonts w:ascii="Bahnschrift" w:hAnsi="Bahnschrift"/>
          <w:b/>
          <w:bCs/>
          <w:sz w:val="28"/>
          <w:szCs w:val="28"/>
          <w:highlight w:val="yellow"/>
          <w:u w:val="single"/>
        </w:rPr>
        <w:t>3</w:t>
      </w:r>
      <w:r w:rsidRPr="00F941AD">
        <w:rPr>
          <w:rFonts w:ascii="Bahnschrift" w:hAnsi="Bahnschrift"/>
          <w:b/>
          <w:bCs/>
          <w:sz w:val="28"/>
          <w:szCs w:val="28"/>
          <w:highlight w:val="yellow"/>
          <w:u w:val="single"/>
        </w:rPr>
        <w:t>/</w:t>
      </w:r>
      <w:r w:rsidRPr="009757B6">
        <w:rPr>
          <w:rFonts w:ascii="Bahnschrift" w:hAnsi="Bahnschrift"/>
          <w:sz w:val="28"/>
          <w:szCs w:val="28"/>
        </w:rPr>
        <w:t>.</w:t>
      </w:r>
      <w:r w:rsidRPr="0068573A" w:rsidR="0068573A">
        <w:rPr>
          <w:rFonts w:ascii="Bahnschrift" w:hAnsi="Bahnschrift"/>
          <w:sz w:val="28"/>
          <w:szCs w:val="28"/>
        </w:rPr>
        <w:t xml:space="preserve"> Je précise aussi la valeur de condensateur que je pense permettre un meilleur lissage.</w:t>
      </w:r>
      <w:r w:rsidR="0068573A">
        <w:rPr>
          <w:rFonts w:ascii="Bahnschrift" w:hAnsi="Bahnschrift"/>
          <w:sz w:val="28"/>
          <w:szCs w:val="28"/>
        </w:rPr>
        <w:t xml:space="preserve"> </w:t>
      </w:r>
      <w:r w:rsidRPr="006840B1">
        <w:rPr>
          <w:rFonts w:ascii="Comic Sans MS" w:hAnsi="Comic Sans MS"/>
          <w:b/>
          <w:bCs/>
          <w:color w:val="FF0000"/>
          <w:sz w:val="24"/>
          <w:szCs w:val="24"/>
        </w:rPr>
        <w:t>(</w:t>
      </w:r>
      <w:r>
        <w:rPr>
          <w:rFonts w:ascii="Comic Sans MS" w:hAnsi="Comic Sans MS"/>
          <w:b/>
          <w:bCs/>
          <w:color w:val="FF0000"/>
          <w:sz w:val="24"/>
          <w:szCs w:val="24"/>
        </w:rPr>
        <w:t>1</w:t>
      </w:r>
      <w:r w:rsidRPr="006840B1">
        <w:rPr>
          <w:rFonts w:ascii="Comic Sans MS" w:hAnsi="Comic Sans MS"/>
          <w:b/>
          <w:bCs/>
          <w:color w:val="FF0000"/>
          <w:sz w:val="24"/>
          <w:szCs w:val="24"/>
        </w:rPr>
        <w:t>p)</w:t>
      </w:r>
    </w:p>
    <w:p w:rsidRPr="005679AB" w:rsidR="00BC0829" w:rsidP="00BC0829" w:rsidRDefault="00BC0829" w14:paraId="35EB7C8F" w14:textId="77777777">
      <w:pPr>
        <w:tabs>
          <w:tab w:val="center" w:pos="7001"/>
          <w:tab w:val="left" w:pos="7488"/>
        </w:tabs>
        <w:ind w:left="567"/>
        <w:sectPr w:rsidRPr="005679AB" w:rsidR="00BC0829" w:rsidSect="00BC0829">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Pr>
          <w:rFonts w:ascii="Bahnschrift" w:hAnsi="Bahnschrift"/>
          <w:noProof/>
          <w:sz w:val="28"/>
          <w:szCs w:val="28"/>
        </w:rPr>
        <mc:AlternateContent>
          <mc:Choice Requires="wps">
            <w:drawing>
              <wp:inline distT="0" distB="0" distL="0" distR="0" wp14:anchorId="26164B2C" wp14:editId="404EACED">
                <wp:extent cx="8640000" cy="4593102"/>
                <wp:effectExtent l="0" t="0" r="27940" b="17145"/>
                <wp:docPr id="154981860" name="Zone de texte 9"/>
                <wp:cNvGraphicFramePr/>
                <a:graphic xmlns:a="http://schemas.openxmlformats.org/drawingml/2006/main">
                  <a:graphicData uri="http://schemas.microsoft.com/office/word/2010/wordprocessingShape">
                    <wps:wsp>
                      <wps:cNvSpPr txBox="1"/>
                      <wps:spPr>
                        <a:xfrm>
                          <a:off x="0" y="0"/>
                          <a:ext cx="8640000" cy="4593102"/>
                        </a:xfrm>
                        <a:prstGeom prst="rect">
                          <a:avLst/>
                        </a:prstGeom>
                        <a:noFill/>
                        <a:ln w="1270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Pr="00664C34" w:rsidR="00BC0829" w:rsidP="00D625DC" w:rsidRDefault="00D625DC" w14:paraId="4831F8C0" w14:textId="2F805481">
                            <w:pPr>
                              <w:spacing w:line="360" w:lineRule="auto"/>
                              <w:rPr>
                                <w:color w:val="3333FF"/>
                              </w:rPr>
                            </w:pPr>
                            <w:r w:rsidRPr="00D625DC">
                              <w:rPr>
                                <w:rFonts w:ascii="Bahnschrift" w:hAnsi="Bahnschrift"/>
                                <w:color w:val="3333FF"/>
                                <w:sz w:val="28"/>
                                <w:szCs w:val="28"/>
                              </w:rPr>
                              <w:t xml:space="preserve">Quand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in</m:t>
                                  </m:r>
                                </m:sub>
                              </m:sSub>
                            </m:oMath>
                            <w:r w:rsidRPr="00D625DC">
                              <w:rPr>
                                <w:rFonts w:ascii="Bahnschrift" w:hAnsi="Bahnschrift"/>
                                <w:color w:val="3333FF"/>
                                <w:sz w:val="28"/>
                                <w:szCs w:val="28"/>
                              </w:rPr>
                              <w:t xml:space="preserve">devient positif, la </w:t>
                            </w:r>
                            <w:r w:rsidRPr="00D625DC">
                              <w:rPr>
                                <w:rFonts w:ascii="Bahnschrift" w:hAnsi="Bahnschrift"/>
                                <w:b/>
                                <w:bCs/>
                                <w:color w:val="3333FF"/>
                                <w:sz w:val="28"/>
                                <w:szCs w:val="28"/>
                              </w:rPr>
                              <w:t>diode est passante</w:t>
                            </w:r>
                            <w:r w:rsidRPr="00D625DC">
                              <w:rPr>
                                <w:rFonts w:ascii="Bahnschrift" w:hAnsi="Bahnschrift"/>
                                <w:color w:val="3333FF"/>
                                <w:sz w:val="28"/>
                                <w:szCs w:val="28"/>
                              </w:rPr>
                              <w:t xml:space="preserve"> : le condensateur se </w:t>
                            </w:r>
                            <w:r w:rsidRPr="00D625DC">
                              <w:rPr>
                                <w:rFonts w:ascii="Bahnschrift" w:hAnsi="Bahnschrift"/>
                                <w:b/>
                                <w:bCs/>
                                <w:color w:val="3333FF"/>
                                <w:sz w:val="28"/>
                                <w:szCs w:val="28"/>
                              </w:rPr>
                              <w:t>charge</w:t>
                            </w:r>
                            <w:r w:rsidRPr="00D625DC">
                              <w:rPr>
                                <w:rFonts w:ascii="Bahnschrift" w:hAnsi="Bahnschrift"/>
                                <w:color w:val="3333FF"/>
                                <w:sz w:val="28"/>
                                <w:szCs w:val="28"/>
                              </w:rPr>
                              <w:t xml:space="preserve"> jusqu’au maximum.</w:t>
                            </w:r>
                            <w:r w:rsidRPr="00D625DC">
                              <w:rPr>
                                <w:rFonts w:ascii="Bahnschrift" w:hAnsi="Bahnschrift"/>
                                <w:color w:val="3333FF"/>
                                <w:sz w:val="28"/>
                                <w:szCs w:val="28"/>
                              </w:rPr>
                              <w:br/>
                            </w:r>
                            <w:r w:rsidRPr="00D625DC">
                              <w:rPr>
                                <w:rFonts w:ascii="Bahnschrift" w:hAnsi="Bahnschrift"/>
                                <w:color w:val="3333FF"/>
                                <w:sz w:val="28"/>
                                <w:szCs w:val="28"/>
                              </w:rPr>
                              <w:t xml:space="preserve">Quand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in</m:t>
                                  </m:r>
                                </m:sub>
                              </m:sSub>
                            </m:oMath>
                            <w:r w:rsidRPr="00D625DC">
                              <w:rPr>
                                <w:rFonts w:ascii="Bahnschrift" w:hAnsi="Bahnschrift"/>
                                <w:color w:val="3333FF"/>
                                <w:sz w:val="28"/>
                                <w:szCs w:val="28"/>
                              </w:rPr>
                              <w:t xml:space="preserve">redescend ou devient négatif, la </w:t>
                            </w:r>
                            <w:r w:rsidRPr="00D625DC">
                              <w:rPr>
                                <w:rFonts w:ascii="Bahnschrift" w:hAnsi="Bahnschrift"/>
                                <w:b/>
                                <w:bCs/>
                                <w:color w:val="3333FF"/>
                                <w:sz w:val="28"/>
                                <w:szCs w:val="28"/>
                              </w:rPr>
                              <w:t>diode bloque</w:t>
                            </w:r>
                            <w:r w:rsidRPr="00D625DC">
                              <w:rPr>
                                <w:rFonts w:ascii="Bahnschrift" w:hAnsi="Bahnschrift"/>
                                <w:color w:val="3333FF"/>
                                <w:sz w:val="28"/>
                                <w:szCs w:val="28"/>
                              </w:rPr>
                              <w:t xml:space="preserve"> : le condensateur </w:t>
                            </w:r>
                            <w:r w:rsidRPr="00D625DC">
                              <w:rPr>
                                <w:rFonts w:ascii="Bahnschrift" w:hAnsi="Bahnschrift"/>
                                <w:b/>
                                <w:bCs/>
                                <w:color w:val="3333FF"/>
                                <w:sz w:val="28"/>
                                <w:szCs w:val="28"/>
                              </w:rPr>
                              <w:t>se décharge doucement</w:t>
                            </w:r>
                            <w:r w:rsidRPr="00D625DC">
                              <w:rPr>
                                <w:rFonts w:ascii="Bahnschrift" w:hAnsi="Bahnschrift"/>
                                <w:color w:val="3333FF"/>
                                <w:sz w:val="28"/>
                                <w:szCs w:val="28"/>
                              </w:rPr>
                              <w:t xml:space="preserve"> dans la résistance.</w:t>
                            </w:r>
                            <w:r>
                              <w:rPr>
                                <w:rFonts w:ascii="Bahnschrift" w:hAnsi="Bahnschrift"/>
                                <w:color w:val="3333FF"/>
                                <w:sz w:val="28"/>
                                <w:szCs w:val="28"/>
                              </w:rPr>
                              <w:t xml:space="preserve"> </w:t>
                            </w:r>
                            <w:r w:rsidRPr="00D625DC">
                              <w:rPr>
                                <w:rFonts w:ascii="Bahnschrift" w:hAnsi="Bahnschrift"/>
                                <w:color w:val="3333FF"/>
                                <w:sz w:val="28"/>
                                <w:szCs w:val="28"/>
                              </w:rPr>
                              <w:t xml:space="preserve">Du coup,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out</m:t>
                                  </m:r>
                                </m:sub>
                              </m:sSub>
                              <m:d>
                                <m:dPr>
                                  <m:ctrlPr>
                                    <w:rPr>
                                      <w:rFonts w:ascii="Cambria Math" w:hAnsi="Cambria Math"/>
                                      <w:i/>
                                      <w:color w:val="3333FF"/>
                                      <w:sz w:val="28"/>
                                      <w:szCs w:val="28"/>
                                    </w:rPr>
                                  </m:ctrlPr>
                                </m:dPr>
                                <m:e>
                                  <m:r>
                                    <w:rPr>
                                      <w:rFonts w:ascii="Cambria Math" w:hAnsi="Cambria Math"/>
                                      <w:color w:val="3333FF"/>
                                      <w:sz w:val="28"/>
                                      <w:szCs w:val="28"/>
                                    </w:rPr>
                                    <m:t>t</m:t>
                                  </m:r>
                                </m:e>
                              </m:d>
                              <m:r>
                                <w:rPr>
                                  <w:rFonts w:ascii="Cambria Math" w:hAnsi="Cambria Math"/>
                                  <w:color w:val="3333FF"/>
                                  <w:sz w:val="28"/>
                                  <w:szCs w:val="28"/>
                                </w:rPr>
                                <m:t xml:space="preserve"> </m:t>
                              </m:r>
                            </m:oMath>
                            <w:r w:rsidRPr="00D625DC">
                              <w:rPr>
                                <w:rFonts w:ascii="Bahnschrift" w:hAnsi="Bahnschrift"/>
                                <w:color w:val="3333FF"/>
                                <w:sz w:val="28"/>
                                <w:szCs w:val="28"/>
                              </w:rPr>
                              <w:t xml:space="preserve">reste </w:t>
                            </w:r>
                            <w:r w:rsidRPr="00D625DC">
                              <w:rPr>
                                <w:rFonts w:ascii="Bahnschrift" w:hAnsi="Bahnschrift"/>
                                <w:b/>
                                <w:bCs/>
                                <w:color w:val="3333FF"/>
                                <w:sz w:val="28"/>
                                <w:szCs w:val="28"/>
                              </w:rPr>
                              <w:t>toujours positif</w:t>
                            </w:r>
                            <w:r w:rsidRPr="00D625DC">
                              <w:rPr>
                                <w:rFonts w:ascii="Bahnschrift" w:hAnsi="Bahnschrift"/>
                                <w:color w:val="3333FF"/>
                                <w:sz w:val="28"/>
                                <w:szCs w:val="28"/>
                              </w:rPr>
                              <w:t xml:space="preserve"> et on voit une tension </w:t>
                            </w:r>
                            <w:r w:rsidRPr="00D625DC">
                              <w:rPr>
                                <w:rFonts w:ascii="Bahnschrift" w:hAnsi="Bahnschrift"/>
                                <w:b/>
                                <w:bCs/>
                                <w:color w:val="3333FF"/>
                                <w:sz w:val="28"/>
                                <w:szCs w:val="28"/>
                              </w:rPr>
                              <w:t>lissée</w:t>
                            </w:r>
                            <w:r w:rsidRPr="00D625DC">
                              <w:rPr>
                                <w:rFonts w:ascii="Bahnschrift" w:hAnsi="Bahnschrift"/>
                                <w:color w:val="3333FF"/>
                                <w:sz w:val="28"/>
                                <w:szCs w:val="28"/>
                              </w:rPr>
                              <w:t xml:space="preserve"> avec de petites vagues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48A93090">
              <v:shape id="_x0000_s1029" style="width:680.3pt;height:361.65pt;visibility:visible;mso-wrap-style:square;mso-left-percent:-10001;mso-top-percent:-10001;mso-position-horizontal:absolute;mso-position-horizontal-relative:char;mso-position-vertical:absolute;mso-position-vertical-relative:line;mso-left-percent:-10001;mso-top-percent:-10001;v-text-anchor:top" filled="f"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" w14:anchorId="26164B2C">
                <v:textbox>
                  <w:txbxContent>
                    <w:p w:rsidRPr="00664C34" w:rsidR="00BC0829" w:rsidP="00D625DC" w:rsidRDefault="00D625DC" w14:paraId="7ECE1743" w14:textId="2F805481">
                      <w:pPr>
                        <w:spacing w:line="360" w:lineRule="auto"/>
                        <w:rPr>
                          <w:color w:val="3333FF"/>
                        </w:rPr>
                      </w:pPr>
                      <w:r w:rsidRPr="00D625DC">
                        <w:rPr>
                          <w:rFonts w:ascii="Bahnschrift" w:hAnsi="Bahnschrift"/>
                          <w:color w:val="3333FF"/>
                          <w:sz w:val="28"/>
                          <w:szCs w:val="28"/>
                        </w:rPr>
                        <w:t xml:space="preserve">Quand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in</m:t>
                            </m:r>
                          </m:sub>
                        </m:sSub>
                      </m:oMath>
                      <w:r w:rsidRPr="00D625DC">
                        <w:rPr>
                          <w:rFonts w:ascii="Bahnschrift" w:hAnsi="Bahnschrift"/>
                          <w:color w:val="3333FF"/>
                          <w:sz w:val="28"/>
                          <w:szCs w:val="28"/>
                        </w:rPr>
                        <w:t xml:space="preserve">devient positif, la </w:t>
                      </w:r>
                      <w:r w:rsidRPr="00D625DC">
                        <w:rPr>
                          <w:rFonts w:ascii="Bahnschrift" w:hAnsi="Bahnschrift"/>
                          <w:b/>
                          <w:bCs/>
                          <w:color w:val="3333FF"/>
                          <w:sz w:val="28"/>
                          <w:szCs w:val="28"/>
                        </w:rPr>
                        <w:t>diode est passante</w:t>
                      </w:r>
                      <w:r w:rsidRPr="00D625DC">
                        <w:rPr>
                          <w:rFonts w:ascii="Bahnschrift" w:hAnsi="Bahnschrift"/>
                          <w:color w:val="3333FF"/>
                          <w:sz w:val="28"/>
                          <w:szCs w:val="28"/>
                        </w:rPr>
                        <w:t xml:space="preserve"> : le condensateur se </w:t>
                      </w:r>
                      <w:r w:rsidRPr="00D625DC">
                        <w:rPr>
                          <w:rFonts w:ascii="Bahnschrift" w:hAnsi="Bahnschrift"/>
                          <w:b/>
                          <w:bCs/>
                          <w:color w:val="3333FF"/>
                          <w:sz w:val="28"/>
                          <w:szCs w:val="28"/>
                        </w:rPr>
                        <w:t>charge</w:t>
                      </w:r>
                      <w:r w:rsidRPr="00D625DC">
                        <w:rPr>
                          <w:rFonts w:ascii="Bahnschrift" w:hAnsi="Bahnschrift"/>
                          <w:color w:val="3333FF"/>
                          <w:sz w:val="28"/>
                          <w:szCs w:val="28"/>
                        </w:rPr>
                        <w:t xml:space="preserve"> jusqu’au maximum.</w:t>
                      </w:r>
                      <w:r w:rsidRPr="00D625DC">
                        <w:rPr>
                          <w:rFonts w:ascii="Bahnschrift" w:hAnsi="Bahnschrift"/>
                          <w:color w:val="3333FF"/>
                          <w:sz w:val="28"/>
                          <w:szCs w:val="28"/>
                        </w:rPr>
                        <w:br/>
                      </w:r>
                      <w:r w:rsidRPr="00D625DC">
                        <w:rPr>
                          <w:rFonts w:ascii="Bahnschrift" w:hAnsi="Bahnschrift"/>
                          <w:color w:val="3333FF"/>
                          <w:sz w:val="28"/>
                          <w:szCs w:val="28"/>
                        </w:rPr>
                        <w:t xml:space="preserve">Quand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in</m:t>
                            </m:r>
                          </m:sub>
                        </m:sSub>
                      </m:oMath>
                      <w:r w:rsidRPr="00D625DC">
                        <w:rPr>
                          <w:rFonts w:ascii="Bahnschrift" w:hAnsi="Bahnschrift"/>
                          <w:color w:val="3333FF"/>
                          <w:sz w:val="28"/>
                          <w:szCs w:val="28"/>
                        </w:rPr>
                        <w:t xml:space="preserve">redescend ou devient négatif, la </w:t>
                      </w:r>
                      <w:r w:rsidRPr="00D625DC">
                        <w:rPr>
                          <w:rFonts w:ascii="Bahnschrift" w:hAnsi="Bahnschrift"/>
                          <w:b/>
                          <w:bCs/>
                          <w:color w:val="3333FF"/>
                          <w:sz w:val="28"/>
                          <w:szCs w:val="28"/>
                        </w:rPr>
                        <w:t>diode bloque</w:t>
                      </w:r>
                      <w:r w:rsidRPr="00D625DC">
                        <w:rPr>
                          <w:rFonts w:ascii="Bahnschrift" w:hAnsi="Bahnschrift"/>
                          <w:color w:val="3333FF"/>
                          <w:sz w:val="28"/>
                          <w:szCs w:val="28"/>
                        </w:rPr>
                        <w:t xml:space="preserve"> : le condensateur </w:t>
                      </w:r>
                      <w:r w:rsidRPr="00D625DC">
                        <w:rPr>
                          <w:rFonts w:ascii="Bahnschrift" w:hAnsi="Bahnschrift"/>
                          <w:b/>
                          <w:bCs/>
                          <w:color w:val="3333FF"/>
                          <w:sz w:val="28"/>
                          <w:szCs w:val="28"/>
                        </w:rPr>
                        <w:t>se décharge doucement</w:t>
                      </w:r>
                      <w:r w:rsidRPr="00D625DC">
                        <w:rPr>
                          <w:rFonts w:ascii="Bahnschrift" w:hAnsi="Bahnschrift"/>
                          <w:color w:val="3333FF"/>
                          <w:sz w:val="28"/>
                          <w:szCs w:val="28"/>
                        </w:rPr>
                        <w:t xml:space="preserve"> dans la résistance.</w:t>
                      </w:r>
                      <w:r>
                        <w:rPr>
                          <w:rFonts w:ascii="Bahnschrift" w:hAnsi="Bahnschrift"/>
                          <w:color w:val="3333FF"/>
                          <w:sz w:val="28"/>
                          <w:szCs w:val="28"/>
                        </w:rPr>
                        <w:t xml:space="preserve"> </w:t>
                      </w:r>
                      <w:r w:rsidRPr="00D625DC">
                        <w:rPr>
                          <w:rFonts w:ascii="Bahnschrift" w:hAnsi="Bahnschrift"/>
                          <w:color w:val="3333FF"/>
                          <w:sz w:val="28"/>
                          <w:szCs w:val="28"/>
                        </w:rPr>
                        <w:t xml:space="preserve">Du coup,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out</m:t>
                            </m:r>
                          </m:sub>
                        </m:sSub>
                        <m:d>
                          <m:dPr>
                            <m:ctrlPr>
                              <w:rPr>
                                <w:rFonts w:ascii="Cambria Math" w:hAnsi="Cambria Math"/>
                                <w:i/>
                                <w:color w:val="3333FF"/>
                                <w:sz w:val="28"/>
                                <w:szCs w:val="28"/>
                              </w:rPr>
                            </m:ctrlPr>
                          </m:dPr>
                          <m:e>
                            <m:r>
                              <w:rPr>
                                <w:rFonts w:ascii="Cambria Math" w:hAnsi="Cambria Math"/>
                                <w:color w:val="3333FF"/>
                                <w:sz w:val="28"/>
                                <w:szCs w:val="28"/>
                              </w:rPr>
                              <m:t>t</m:t>
                            </m:r>
                          </m:e>
                        </m:d>
                        <m:r>
                          <w:rPr>
                            <w:rFonts w:ascii="Cambria Math" w:hAnsi="Cambria Math"/>
                            <w:color w:val="3333FF"/>
                            <w:sz w:val="28"/>
                            <w:szCs w:val="28"/>
                          </w:rPr>
                          <m:t xml:space="preserve"> </m:t>
                        </m:r>
                      </m:oMath>
                      <w:r w:rsidRPr="00D625DC">
                        <w:rPr>
                          <w:rFonts w:ascii="Bahnschrift" w:hAnsi="Bahnschrift"/>
                          <w:color w:val="3333FF"/>
                          <w:sz w:val="28"/>
                          <w:szCs w:val="28"/>
                        </w:rPr>
                        <w:t xml:space="preserve">reste </w:t>
                      </w:r>
                      <w:r w:rsidRPr="00D625DC">
                        <w:rPr>
                          <w:rFonts w:ascii="Bahnschrift" w:hAnsi="Bahnschrift"/>
                          <w:b/>
                          <w:bCs/>
                          <w:color w:val="3333FF"/>
                          <w:sz w:val="28"/>
                          <w:szCs w:val="28"/>
                        </w:rPr>
                        <w:t>toujours positif</w:t>
                      </w:r>
                      <w:r w:rsidRPr="00D625DC">
                        <w:rPr>
                          <w:rFonts w:ascii="Bahnschrift" w:hAnsi="Bahnschrift"/>
                          <w:color w:val="3333FF"/>
                          <w:sz w:val="28"/>
                          <w:szCs w:val="28"/>
                        </w:rPr>
                        <w:t xml:space="preserve"> et on voit une tension </w:t>
                      </w:r>
                      <w:r w:rsidRPr="00D625DC">
                        <w:rPr>
                          <w:rFonts w:ascii="Bahnschrift" w:hAnsi="Bahnschrift"/>
                          <w:b/>
                          <w:bCs/>
                          <w:color w:val="3333FF"/>
                          <w:sz w:val="28"/>
                          <w:szCs w:val="28"/>
                        </w:rPr>
                        <w:t>lissée</w:t>
                      </w:r>
                      <w:r w:rsidRPr="00D625DC">
                        <w:rPr>
                          <w:rFonts w:ascii="Bahnschrift" w:hAnsi="Bahnschrift"/>
                          <w:color w:val="3333FF"/>
                          <w:sz w:val="28"/>
                          <w:szCs w:val="28"/>
                        </w:rPr>
                        <w:t xml:space="preserve"> avec de petites vagues </w:t>
                      </w:r>
                    </w:p>
                  </w:txbxContent>
                </v:textbox>
                <w10:anchorlock/>
              </v:shape>
            </w:pict>
          </mc:Fallback>
        </mc:AlternateContent>
      </w:r>
    </w:p>
    <w:p w:rsidR="00A33D97" w:rsidP="00F26ACE" w:rsidRDefault="00F26ACE" w14:paraId="67692F61" w14:textId="622A56BB">
      <w:pPr>
        <w:tabs>
          <w:tab w:val="left" w:pos="567"/>
        </w:tabs>
        <w:spacing w:after="0" w:line="360" w:lineRule="auto"/>
        <w:jc w:val="center"/>
        <w:rPr>
          <w:rFonts w:ascii="Bahnschrift" w:hAnsi="Bahnschrift"/>
          <w:sz w:val="28"/>
          <w:szCs w:val="28"/>
        </w:rPr>
      </w:pPr>
      <w:r>
        <w:rPr>
          <w:noProof/>
        </w:rPr>
        <w:drawing>
          <wp:inline distT="0" distB="0" distL="0" distR="0" wp14:anchorId="3C80F5B2" wp14:editId="3A5E8A34">
            <wp:extent cx="360000" cy="360000"/>
            <wp:effectExtent l="0" t="0" r="2540" b="0"/>
            <wp:docPr id="184961379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57E8ACE1" wp14:editId="143D123A">
            <wp:extent cx="360000" cy="360000"/>
            <wp:effectExtent l="0" t="0" r="2540" b="0"/>
            <wp:docPr id="160330475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05F0F06C" wp14:editId="07441F4D">
            <wp:extent cx="360000" cy="360000"/>
            <wp:effectExtent l="0" t="0" r="2540" b="2540"/>
            <wp:docPr id="65820696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8706" name=""/>
                    <pic:cNvPicPr/>
                  </pic:nvPicPr>
                  <pic:blipFill>
                    <a:blip r:embed="rId26">
                      <a:extLst>
                        <a:ext uri="{96DAC541-7B7A-43D3-8B79-37D633B846F1}">
                          <asvg:svgBlip xmlns:asvg="http://schemas.microsoft.com/office/drawing/2016/SVG/main" r:embed="rId27"/>
                        </a:ext>
                      </a:extLst>
                    </a:blip>
                    <a:stretch>
                      <a:fillRect/>
                    </a:stretch>
                  </pic:blipFill>
                  <pic:spPr>
                    <a:xfrm rot="5400000">
                      <a:off x="0" y="0"/>
                      <a:ext cx="360000" cy="360000"/>
                    </a:xfrm>
                    <a:prstGeom prst="rect">
                      <a:avLst/>
                    </a:prstGeom>
                  </pic:spPr>
                </pic:pic>
              </a:graphicData>
            </a:graphic>
          </wp:inline>
        </w:drawing>
      </w:r>
      <w:r>
        <w:rPr>
          <w:noProof/>
        </w:rPr>
        <w:drawing>
          <wp:inline distT="0" distB="0" distL="0" distR="0" wp14:anchorId="5F6B4598" wp14:editId="018D89E1">
            <wp:extent cx="360000" cy="360000"/>
            <wp:effectExtent l="19050" t="0" r="2540" b="0"/>
            <wp:docPr id="66766069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10640797">
                      <a:off x="0" y="0"/>
                      <a:ext cx="360000" cy="360000"/>
                    </a:xfrm>
                    <a:prstGeom prst="rect">
                      <a:avLst/>
                    </a:prstGeom>
                  </pic:spPr>
                </pic:pic>
              </a:graphicData>
            </a:graphic>
          </wp:inline>
        </w:drawing>
      </w:r>
      <w:r>
        <w:rPr>
          <w:noProof/>
        </w:rPr>
        <w:drawing>
          <wp:inline distT="0" distB="0" distL="0" distR="0" wp14:anchorId="0D4E1CE0" wp14:editId="1F42A7CF">
            <wp:extent cx="360000" cy="360000"/>
            <wp:effectExtent l="0" t="0" r="0" b="2540"/>
            <wp:docPr id="159401123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1232" name=""/>
                    <pic:cNvPicPr/>
                  </pic:nvPicPr>
                  <pic:blipFill>
                    <a:blip r:embed="rId15">
                      <a:extLst>
                        <a:ext uri="{96DAC541-7B7A-43D3-8B79-37D633B846F1}">
                          <asvg:svgBlip xmlns:asvg="http://schemas.microsoft.com/office/drawing/2016/SVG/main" r:embed="rId16"/>
                        </a:ext>
                      </a:extLst>
                    </a:blip>
                    <a:stretch>
                      <a:fillRect/>
                    </a:stretch>
                  </pic:blipFill>
                  <pic:spPr>
                    <a:xfrm rot="16200000">
                      <a:off x="0" y="0"/>
                      <a:ext cx="360000" cy="360000"/>
                    </a:xfrm>
                    <a:prstGeom prst="rect">
                      <a:avLst/>
                    </a:prstGeom>
                  </pic:spPr>
                </pic:pic>
              </a:graphicData>
            </a:graphic>
          </wp:inline>
        </w:drawing>
      </w:r>
      <w:r>
        <w:rPr>
          <w:noProof/>
        </w:rPr>
        <w:drawing>
          <wp:inline distT="0" distB="0" distL="0" distR="0" wp14:anchorId="5B718C10" wp14:editId="2E171968">
            <wp:extent cx="360000" cy="360000"/>
            <wp:effectExtent l="0" t="0" r="0" b="2540"/>
            <wp:docPr id="139754935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5400000">
                      <a:off x="0" y="0"/>
                      <a:ext cx="360000" cy="360000"/>
                    </a:xfrm>
                    <a:prstGeom prst="rect">
                      <a:avLst/>
                    </a:prstGeom>
                  </pic:spPr>
                </pic:pic>
              </a:graphicData>
            </a:graphic>
          </wp:inline>
        </w:drawing>
      </w:r>
    </w:p>
    <w:p w:rsidRPr="006840B1" w:rsidR="00ED7A10" w:rsidP="00ED7A10" w:rsidRDefault="00ED7A10" w14:paraId="4F93EBCA" w14:textId="3AAEAA92">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une capture, prise en mode plein écran, montrant </w:t>
      </w:r>
      <w:r w:rsidRPr="006C224C">
        <w:rPr>
          <w:rFonts w:ascii="Bahnschrift" w:hAnsi="Bahnschrift"/>
          <w:sz w:val="28"/>
          <w:szCs w:val="28"/>
          <w:highlight w:val="yellow"/>
          <w:u w:val="single"/>
        </w:rPr>
        <w:t xml:space="preserve">le circuit que j’ai fait/configuré comme demandé à la question </w:t>
      </w:r>
      <w:r>
        <w:rPr>
          <w:rFonts w:ascii="Bahnschrift" w:hAnsi="Bahnschrift"/>
          <w:b/>
          <w:bCs/>
          <w:sz w:val="28"/>
          <w:szCs w:val="28"/>
          <w:highlight w:val="yellow"/>
          <w:u w:val="single"/>
        </w:rPr>
        <w:t>6</w:t>
      </w:r>
      <w:r w:rsidRPr="006C224C">
        <w:rPr>
          <w:rFonts w:ascii="Bahnschrift" w:hAnsi="Bahnschrift"/>
          <w:b/>
          <w:bCs/>
          <w:sz w:val="28"/>
          <w:szCs w:val="28"/>
          <w:highlight w:val="yellow"/>
          <w:u w:val="single"/>
        </w:rPr>
        <w:t>-1</w:t>
      </w:r>
      <w:r>
        <w:rPr>
          <w:rFonts w:ascii="Bahnschrift" w:hAnsi="Bahnschrift"/>
          <w:b/>
          <w:bCs/>
          <w:sz w:val="28"/>
          <w:szCs w:val="28"/>
        </w:rPr>
        <w:t xml:space="preserve">. </w:t>
      </w:r>
      <w:r w:rsidRPr="00C82F3A">
        <w:rPr>
          <w:rFonts w:ascii="Bahnschrift" w:hAnsi="Bahnschrift"/>
          <w:sz w:val="28"/>
          <w:szCs w:val="28"/>
        </w:rPr>
        <w:t xml:space="preserve">Ce </w:t>
      </w:r>
      <w:proofErr w:type="gramStart"/>
      <w:r w:rsidRPr="00C82F3A">
        <w:rPr>
          <w:rFonts w:ascii="Bahnschrift" w:hAnsi="Bahnschrift"/>
          <w:sz w:val="28"/>
          <w:szCs w:val="28"/>
        </w:rPr>
        <w:t>circuit ,</w:t>
      </w:r>
      <w:proofErr w:type="gramEnd"/>
      <w:r w:rsidRPr="00C82F3A">
        <w:rPr>
          <w:rFonts w:ascii="Bahnschrift" w:hAnsi="Bahnschrift"/>
          <w:sz w:val="28"/>
          <w:szCs w:val="28"/>
        </w:rPr>
        <w:t xml:space="preserve"> avec la configuration de la simulation déjà faite, permet de </w:t>
      </w:r>
      <w:r>
        <w:rPr>
          <w:rFonts w:ascii="Bahnschrift" w:hAnsi="Bahnschrift"/>
          <w:sz w:val="28"/>
          <w:szCs w:val="28"/>
        </w:rPr>
        <w:t xml:space="preserve">visualiser </w:t>
      </w:r>
      <w:proofErr w:type="gramStart"/>
      <w:r>
        <w:rPr>
          <w:rFonts w:ascii="Bahnschrift" w:hAnsi="Bahnschrift"/>
          <w:sz w:val="28"/>
          <w:szCs w:val="28"/>
        </w:rPr>
        <w:t>les courbe</w:t>
      </w:r>
      <w:proofErr w:type="gramEnd"/>
      <w:r>
        <w:rPr>
          <w:rFonts w:ascii="Bahnschrift" w:hAnsi="Bahnschrift"/>
          <w:sz w:val="28"/>
          <w:szCs w:val="28"/>
        </w:rPr>
        <w:t xml:space="preserve"> de la tension de sortie</w:t>
      </w:r>
      <w:r w:rsidR="007975F0">
        <w:rPr>
          <w:rFonts w:ascii="Bahnschrift" w:hAnsi="Bahnschrift"/>
          <w:sz w:val="28"/>
          <w:szCs w:val="28"/>
        </w:rPr>
        <w:t xml:space="preserve"> régulée</w:t>
      </w:r>
      <w:r w:rsidR="00C156F7">
        <w:rPr>
          <w:rFonts w:ascii="Bahnschrift" w:hAnsi="Bahnschrift"/>
          <w:sz w:val="28"/>
          <w:szCs w:val="28"/>
        </w:rPr>
        <w:t xml:space="preserve"> avec la diode Zener </w:t>
      </w:r>
      <m:oMath>
        <m:r>
          <w:rPr>
            <w:rFonts w:ascii="Cambria Math" w:hAnsi="Cambria Math"/>
            <w:sz w:val="28"/>
            <w:szCs w:val="28"/>
          </w:rPr>
          <m:t>UMZ5_1N</m:t>
        </m:r>
      </m:oMath>
      <w:r w:rsidRPr="00C66275">
        <w:rPr>
          <w:rFonts w:ascii="Bahnschrift" w:hAnsi="Bahnschrift"/>
          <w:sz w:val="28"/>
          <w:szCs w:val="28"/>
        </w:rPr>
        <w:t>.</w:t>
      </w:r>
      <w:r>
        <w:rPr>
          <w:rFonts w:ascii="Bahnschrift" w:hAnsi="Bahnschrift"/>
          <w:sz w:val="28"/>
          <w:szCs w:val="28"/>
        </w:rPr>
        <w:t xml:space="preserve"> </w:t>
      </w:r>
      <w:r w:rsidRPr="006840B1">
        <w:rPr>
          <w:rFonts w:ascii="Comic Sans MS" w:hAnsi="Comic Sans MS"/>
          <w:b/>
          <w:bCs/>
          <w:color w:val="FF0000"/>
          <w:sz w:val="24"/>
          <w:szCs w:val="24"/>
        </w:rPr>
        <w:t>(</w:t>
      </w:r>
      <w:r>
        <w:rPr>
          <w:rFonts w:ascii="Comic Sans MS" w:hAnsi="Comic Sans MS"/>
          <w:b/>
          <w:bCs/>
          <w:color w:val="FF0000"/>
          <w:sz w:val="24"/>
          <w:szCs w:val="24"/>
        </w:rPr>
        <w:t>1</w:t>
      </w:r>
      <w:r w:rsidRPr="006840B1">
        <w:rPr>
          <w:rFonts w:ascii="Comic Sans MS" w:hAnsi="Comic Sans MS"/>
          <w:b/>
          <w:bCs/>
          <w:color w:val="FF0000"/>
          <w:sz w:val="24"/>
          <w:szCs w:val="24"/>
        </w:rPr>
        <w:t>p)</w:t>
      </w:r>
    </w:p>
    <w:p w:rsidR="00ED7A10" w:rsidP="00ED7A10" w:rsidRDefault="00D625DC" w14:paraId="78C99047" w14:textId="2E9D7465">
      <w:pPr>
        <w:pStyle w:val="Paragraphedeliste"/>
        <w:tabs>
          <w:tab w:val="left" w:pos="567"/>
        </w:tabs>
        <w:spacing w:after="0" w:line="240" w:lineRule="auto"/>
        <w:ind w:left="567"/>
        <w:jc w:val="center"/>
        <w:rPr>
          <w:rFonts w:ascii="Bahnschrift" w:hAnsi="Bahnschrift"/>
          <w:sz w:val="28"/>
          <w:szCs w:val="28"/>
        </w:rPr>
        <w:sectPr w:rsidR="00ED7A10" w:rsidSect="00ED7A10">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D625DC">
        <w:rPr>
          <w:rFonts w:ascii="Bahnschrift" w:hAnsi="Bahnschrift"/>
          <w:sz w:val="28"/>
          <w:szCs w:val="28"/>
        </w:rPr>
        <w:drawing>
          <wp:inline distT="0" distB="0" distL="0" distR="0" wp14:anchorId="6987106B" wp14:editId="3346F4BA">
            <wp:extent cx="8891270" cy="3862070"/>
            <wp:effectExtent l="0" t="0" r="5080" b="5080"/>
            <wp:docPr id="2070840583" name="Image 1" descr="Une image contenant texte, Polic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40583" name="Image 1" descr="Une image contenant texte, Police, diagramme, capture d’écran&#10;&#10;Le contenu généré par l’IA peut être incorrect."/>
                    <pic:cNvPicPr/>
                  </pic:nvPicPr>
                  <pic:blipFill>
                    <a:blip r:embed="rId30"/>
                    <a:stretch>
                      <a:fillRect/>
                    </a:stretch>
                  </pic:blipFill>
                  <pic:spPr>
                    <a:xfrm>
                      <a:off x="0" y="0"/>
                      <a:ext cx="8891270" cy="3862070"/>
                    </a:xfrm>
                    <a:prstGeom prst="rect">
                      <a:avLst/>
                    </a:prstGeom>
                  </pic:spPr>
                </pic:pic>
              </a:graphicData>
            </a:graphic>
          </wp:inline>
        </w:drawing>
      </w:r>
    </w:p>
    <w:p w:rsidR="00ED7A10" w:rsidP="00ED7A10" w:rsidRDefault="00ED7A10" w14:paraId="15A3E9F3" w14:textId="77777777">
      <w:pPr>
        <w:tabs>
          <w:tab w:val="left" w:pos="567"/>
        </w:tabs>
        <w:spacing w:after="0" w:line="360" w:lineRule="auto"/>
        <w:jc w:val="center"/>
        <w:rPr>
          <w:rFonts w:ascii="Bahnschrift" w:hAnsi="Bahnschrift"/>
          <w:sz w:val="28"/>
          <w:szCs w:val="28"/>
        </w:rPr>
      </w:pPr>
      <w:r>
        <w:rPr>
          <w:noProof/>
        </w:rPr>
        <w:drawing>
          <wp:inline distT="0" distB="0" distL="0" distR="0" wp14:anchorId="4C52C6CC" wp14:editId="1EA170CE">
            <wp:extent cx="360000" cy="360000"/>
            <wp:effectExtent l="0" t="0" r="2540" b="0"/>
            <wp:docPr id="56019992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32714982" wp14:editId="3F1DBC52">
            <wp:extent cx="360000" cy="360000"/>
            <wp:effectExtent l="0" t="0" r="2540" b="0"/>
            <wp:docPr id="93653945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72CE6330" wp14:editId="72C01AA0">
            <wp:extent cx="360000" cy="360000"/>
            <wp:effectExtent l="0" t="0" r="2540" b="2540"/>
            <wp:docPr id="98143578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8706" name=""/>
                    <pic:cNvPicPr/>
                  </pic:nvPicPr>
                  <pic:blipFill>
                    <a:blip r:embed="rId26">
                      <a:extLst>
                        <a:ext uri="{96DAC541-7B7A-43D3-8B79-37D633B846F1}">
                          <asvg:svgBlip xmlns:asvg="http://schemas.microsoft.com/office/drawing/2016/SVG/main" r:embed="rId27"/>
                        </a:ext>
                      </a:extLst>
                    </a:blip>
                    <a:stretch>
                      <a:fillRect/>
                    </a:stretch>
                  </pic:blipFill>
                  <pic:spPr>
                    <a:xfrm rot="5400000">
                      <a:off x="0" y="0"/>
                      <a:ext cx="360000" cy="360000"/>
                    </a:xfrm>
                    <a:prstGeom prst="rect">
                      <a:avLst/>
                    </a:prstGeom>
                  </pic:spPr>
                </pic:pic>
              </a:graphicData>
            </a:graphic>
          </wp:inline>
        </w:drawing>
      </w:r>
      <w:r>
        <w:rPr>
          <w:noProof/>
        </w:rPr>
        <w:drawing>
          <wp:inline distT="0" distB="0" distL="0" distR="0" wp14:anchorId="4ECA656F" wp14:editId="45A23029">
            <wp:extent cx="360000" cy="360000"/>
            <wp:effectExtent l="19050" t="0" r="2540" b="0"/>
            <wp:docPr id="205671056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10640797">
                      <a:off x="0" y="0"/>
                      <a:ext cx="360000" cy="360000"/>
                    </a:xfrm>
                    <a:prstGeom prst="rect">
                      <a:avLst/>
                    </a:prstGeom>
                  </pic:spPr>
                </pic:pic>
              </a:graphicData>
            </a:graphic>
          </wp:inline>
        </w:drawing>
      </w:r>
      <w:r>
        <w:rPr>
          <w:noProof/>
        </w:rPr>
        <w:drawing>
          <wp:inline distT="0" distB="0" distL="0" distR="0" wp14:anchorId="7A1E70C1" wp14:editId="7CD89079">
            <wp:extent cx="360000" cy="360000"/>
            <wp:effectExtent l="0" t="0" r="0" b="2540"/>
            <wp:docPr id="28341491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1232" name=""/>
                    <pic:cNvPicPr/>
                  </pic:nvPicPr>
                  <pic:blipFill>
                    <a:blip r:embed="rId15">
                      <a:extLst>
                        <a:ext uri="{96DAC541-7B7A-43D3-8B79-37D633B846F1}">
                          <asvg:svgBlip xmlns:asvg="http://schemas.microsoft.com/office/drawing/2016/SVG/main" r:embed="rId16"/>
                        </a:ext>
                      </a:extLst>
                    </a:blip>
                    <a:stretch>
                      <a:fillRect/>
                    </a:stretch>
                  </pic:blipFill>
                  <pic:spPr>
                    <a:xfrm rot="16200000">
                      <a:off x="0" y="0"/>
                      <a:ext cx="360000" cy="360000"/>
                    </a:xfrm>
                    <a:prstGeom prst="rect">
                      <a:avLst/>
                    </a:prstGeom>
                  </pic:spPr>
                </pic:pic>
              </a:graphicData>
            </a:graphic>
          </wp:inline>
        </w:drawing>
      </w:r>
      <w:r>
        <w:rPr>
          <w:noProof/>
        </w:rPr>
        <w:drawing>
          <wp:inline distT="0" distB="0" distL="0" distR="0" wp14:anchorId="1B2B759C" wp14:editId="6D4B9AB1">
            <wp:extent cx="360000" cy="360000"/>
            <wp:effectExtent l="0" t="0" r="0" b="2540"/>
            <wp:docPr id="92771627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5400000">
                      <a:off x="0" y="0"/>
                      <a:ext cx="360000" cy="360000"/>
                    </a:xfrm>
                    <a:prstGeom prst="rect">
                      <a:avLst/>
                    </a:prstGeom>
                  </pic:spPr>
                </pic:pic>
              </a:graphicData>
            </a:graphic>
          </wp:inline>
        </w:drawing>
      </w:r>
    </w:p>
    <w:p w:rsidR="00ED7A10" w:rsidP="00ED7A10" w:rsidRDefault="00ED7A10" w14:paraId="098C81B4" w14:textId="16B4C6B7">
      <w:pPr>
        <w:pStyle w:val="Paragraphedeliste"/>
        <w:numPr>
          <w:ilvl w:val="0"/>
          <w:numId w:val="38"/>
        </w:numPr>
        <w:tabs>
          <w:tab w:val="left" w:pos="567"/>
        </w:tabs>
        <w:spacing w:after="0" w:line="360" w:lineRule="auto"/>
        <w:jc w:val="both"/>
        <w:rPr>
          <w:rFonts w:ascii="Bahnschrift" w:hAnsi="Bahnschrift"/>
          <w:sz w:val="28"/>
          <w:szCs w:val="28"/>
        </w:rPr>
      </w:pPr>
      <w:r w:rsidRPr="00E07B8E">
        <w:rPr>
          <w:rFonts w:ascii="Bahnschrift" w:hAnsi="Bahnschrift"/>
          <w:sz w:val="28"/>
          <w:szCs w:val="28"/>
        </w:rPr>
        <w:t xml:space="preserve">Ci-dessous une capture, prise en mode plein écran, montrant </w:t>
      </w:r>
      <w:r w:rsidRPr="00E07B8E">
        <w:rPr>
          <w:rFonts w:ascii="Bahnschrift" w:hAnsi="Bahnschrift"/>
          <w:sz w:val="28"/>
          <w:szCs w:val="28"/>
          <w:highlight w:val="yellow"/>
          <w:u w:val="single"/>
        </w:rPr>
        <w:t>l</w:t>
      </w:r>
      <w:r w:rsidR="00BD6135">
        <w:rPr>
          <w:rFonts w:ascii="Bahnschrift" w:hAnsi="Bahnschrift"/>
          <w:sz w:val="28"/>
          <w:szCs w:val="28"/>
          <w:highlight w:val="yellow"/>
          <w:u w:val="single"/>
        </w:rPr>
        <w:t>a</w:t>
      </w:r>
      <w:r w:rsidRPr="00E07B8E">
        <w:rPr>
          <w:rFonts w:ascii="Bahnschrift" w:hAnsi="Bahnschrift"/>
          <w:sz w:val="28"/>
          <w:szCs w:val="28"/>
          <w:highlight w:val="yellow"/>
          <w:u w:val="single"/>
        </w:rPr>
        <w:t xml:space="preserve"> courbe de</w:t>
      </w:r>
      <w:r w:rsidR="00BD6135">
        <w:rPr>
          <w:rFonts w:ascii="Bahnschrift" w:hAnsi="Bahnschrift"/>
          <w:sz w:val="28"/>
          <w:szCs w:val="28"/>
          <w:highlight w:val="yellow"/>
          <w:u w:val="single"/>
        </w:rPr>
        <w:t xml:space="preserve"> la</w:t>
      </w:r>
      <w:r w:rsidRPr="00E07B8E">
        <w:rPr>
          <w:rFonts w:ascii="Bahnschrift" w:hAnsi="Bahnschrift"/>
          <w:sz w:val="28"/>
          <w:szCs w:val="28"/>
          <w:highlight w:val="yellow"/>
          <w:u w:val="single"/>
        </w:rPr>
        <w:t xml:space="preserve"> tension de sortie </w:t>
      </w:r>
      <w:r w:rsidR="00BD6135">
        <w:rPr>
          <w:rFonts w:ascii="Bahnschrift" w:hAnsi="Bahnschrift"/>
          <w:sz w:val="28"/>
          <w:szCs w:val="28"/>
          <w:highlight w:val="yellow"/>
          <w:u w:val="single"/>
        </w:rPr>
        <w:t xml:space="preserve">régulée comme </w:t>
      </w:r>
      <w:r>
        <w:rPr>
          <w:rFonts w:ascii="Bahnschrift" w:hAnsi="Bahnschrift"/>
          <w:sz w:val="28"/>
          <w:szCs w:val="28"/>
          <w:highlight w:val="yellow"/>
          <w:u w:val="single"/>
        </w:rPr>
        <w:t xml:space="preserve">demandé </w:t>
      </w:r>
      <w:r w:rsidRPr="00E07B8E">
        <w:rPr>
          <w:rFonts w:ascii="Bahnschrift" w:hAnsi="Bahnschrift"/>
          <w:sz w:val="28"/>
          <w:szCs w:val="28"/>
          <w:highlight w:val="yellow"/>
          <w:u w:val="single"/>
        </w:rPr>
        <w:t xml:space="preserve">à la question </w:t>
      </w:r>
      <w:r w:rsidR="00BD6135">
        <w:rPr>
          <w:rFonts w:ascii="Bahnschrift" w:hAnsi="Bahnschrift"/>
          <w:b/>
          <w:bCs/>
          <w:sz w:val="28"/>
          <w:szCs w:val="28"/>
          <w:highlight w:val="yellow"/>
          <w:u w:val="single"/>
        </w:rPr>
        <w:t>6</w:t>
      </w:r>
      <w:r w:rsidRPr="00E07B8E">
        <w:rPr>
          <w:rFonts w:ascii="Bahnschrift" w:hAnsi="Bahnschrift"/>
          <w:b/>
          <w:bCs/>
          <w:sz w:val="28"/>
          <w:szCs w:val="28"/>
          <w:highlight w:val="yellow"/>
          <w:u w:val="single"/>
        </w:rPr>
        <w:t>-</w:t>
      </w:r>
      <w:r w:rsidR="00BD6135">
        <w:rPr>
          <w:rFonts w:ascii="Bahnschrift" w:hAnsi="Bahnschrift"/>
          <w:b/>
          <w:bCs/>
          <w:sz w:val="28"/>
          <w:szCs w:val="28"/>
          <w:highlight w:val="yellow"/>
          <w:u w:val="single"/>
        </w:rPr>
        <w:t>2</w:t>
      </w:r>
      <w:r w:rsidRPr="00E07B8E">
        <w:rPr>
          <w:rFonts w:ascii="Bahnschrift" w:hAnsi="Bahnschrift"/>
          <w:b/>
          <w:bCs/>
          <w:sz w:val="28"/>
          <w:szCs w:val="28"/>
          <w:highlight w:val="yellow"/>
          <w:u w:val="single"/>
        </w:rPr>
        <w:t>/</w:t>
      </w:r>
      <w:r w:rsidRPr="004633D6">
        <w:rPr>
          <w:rFonts w:ascii="Bahnschrift" w:hAnsi="Bahnschrift"/>
          <w:sz w:val="28"/>
          <w:szCs w:val="28"/>
        </w:rPr>
        <w:t xml:space="preserve">. </w:t>
      </w:r>
      <w:r w:rsidRPr="006840B1" w:rsidR="00FD388C">
        <w:rPr>
          <w:rFonts w:ascii="Comic Sans MS" w:hAnsi="Comic Sans MS"/>
          <w:b/>
          <w:bCs/>
          <w:color w:val="FF0000"/>
          <w:sz w:val="24"/>
          <w:szCs w:val="24"/>
        </w:rPr>
        <w:t>(</w:t>
      </w:r>
      <w:r w:rsidR="00FD388C">
        <w:rPr>
          <w:rFonts w:ascii="Comic Sans MS" w:hAnsi="Comic Sans MS"/>
          <w:b/>
          <w:bCs/>
          <w:color w:val="FF0000"/>
          <w:sz w:val="24"/>
          <w:szCs w:val="24"/>
        </w:rPr>
        <w:t>0,5</w:t>
      </w:r>
      <w:r w:rsidRPr="006840B1" w:rsidR="00FD388C">
        <w:rPr>
          <w:rFonts w:ascii="Comic Sans MS" w:hAnsi="Comic Sans MS"/>
          <w:b/>
          <w:bCs/>
          <w:color w:val="FF0000"/>
          <w:sz w:val="24"/>
          <w:szCs w:val="24"/>
        </w:rPr>
        <w:t>p)</w:t>
      </w:r>
    </w:p>
    <w:p w:rsidR="00ED7A10" w:rsidP="00ED7A10" w:rsidRDefault="00D625DC" w14:paraId="6E587D33" w14:textId="56724D16">
      <w:pPr>
        <w:pStyle w:val="Paragraphedeliste"/>
        <w:tabs>
          <w:tab w:val="left" w:pos="567"/>
        </w:tabs>
        <w:spacing w:after="0" w:line="360" w:lineRule="auto"/>
        <w:jc w:val="center"/>
        <w:rPr>
          <w:rFonts w:ascii="Bahnschrift" w:hAnsi="Bahnschrift"/>
          <w:sz w:val="28"/>
          <w:szCs w:val="28"/>
        </w:rPr>
        <w:sectPr w:rsidR="00ED7A10" w:rsidSect="00ED7A10">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D625DC">
        <w:rPr>
          <w:rFonts w:ascii="Bahnschrift" w:hAnsi="Bahnschrift"/>
          <w:sz w:val="28"/>
          <w:szCs w:val="28"/>
        </w:rPr>
        <w:drawing>
          <wp:inline distT="0" distB="0" distL="0" distR="0" wp14:anchorId="7A041BD5" wp14:editId="52A04CB8">
            <wp:extent cx="4969933" cy="4489323"/>
            <wp:effectExtent l="0" t="0" r="2540" b="6985"/>
            <wp:docPr id="1663289756" name="Image 1" descr="Une image contenant capture d’écran,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89756" name="Image 1" descr="Une image contenant capture d’écran, Caractère coloré&#10;&#10;Le contenu généré par l’IA peut être incorrect."/>
                    <pic:cNvPicPr/>
                  </pic:nvPicPr>
                  <pic:blipFill>
                    <a:blip r:embed="rId31"/>
                    <a:stretch>
                      <a:fillRect/>
                    </a:stretch>
                  </pic:blipFill>
                  <pic:spPr>
                    <a:xfrm>
                      <a:off x="0" y="0"/>
                      <a:ext cx="4972142" cy="4491318"/>
                    </a:xfrm>
                    <a:prstGeom prst="rect">
                      <a:avLst/>
                    </a:prstGeom>
                  </pic:spPr>
                </pic:pic>
              </a:graphicData>
            </a:graphic>
          </wp:inline>
        </w:drawing>
      </w:r>
    </w:p>
    <w:p w:rsidR="00AE0930" w:rsidP="00AE0930" w:rsidRDefault="00AE0930" w14:paraId="6DFEA679" w14:textId="77777777">
      <w:pPr>
        <w:tabs>
          <w:tab w:val="left" w:pos="567"/>
        </w:tabs>
        <w:spacing w:after="0" w:line="360" w:lineRule="auto"/>
        <w:jc w:val="center"/>
        <w:rPr>
          <w:rFonts w:ascii="Bahnschrift" w:hAnsi="Bahnschrift"/>
          <w:sz w:val="28"/>
          <w:szCs w:val="28"/>
        </w:rPr>
      </w:pPr>
      <w:r>
        <w:rPr>
          <w:noProof/>
        </w:rPr>
        <w:drawing>
          <wp:inline distT="0" distB="0" distL="0" distR="0" wp14:anchorId="5D4564FE" wp14:editId="4A4059FC">
            <wp:extent cx="360000" cy="360000"/>
            <wp:effectExtent l="0" t="0" r="2540" b="0"/>
            <wp:docPr id="72079189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21C9001A" wp14:editId="371599F9">
            <wp:extent cx="360000" cy="360000"/>
            <wp:effectExtent l="0" t="0" r="2540" b="0"/>
            <wp:docPr id="72761845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051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60000" cy="360000"/>
                    </a:xfrm>
                    <a:prstGeom prst="rect">
                      <a:avLst/>
                    </a:prstGeom>
                  </pic:spPr>
                </pic:pic>
              </a:graphicData>
            </a:graphic>
          </wp:inline>
        </w:drawing>
      </w:r>
      <w:r>
        <w:rPr>
          <w:rFonts w:ascii="Bahnschrift" w:hAnsi="Bahnschrift"/>
          <w:sz w:val="28"/>
          <w:szCs w:val="28"/>
        </w:rPr>
        <w:t xml:space="preserve"> </w:t>
      </w:r>
      <w:r>
        <w:rPr>
          <w:noProof/>
        </w:rPr>
        <w:drawing>
          <wp:inline distT="0" distB="0" distL="0" distR="0" wp14:anchorId="52C0A598" wp14:editId="439DA4A4">
            <wp:extent cx="360000" cy="360000"/>
            <wp:effectExtent l="0" t="0" r="2540" b="2540"/>
            <wp:docPr id="120870039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8706" name=""/>
                    <pic:cNvPicPr/>
                  </pic:nvPicPr>
                  <pic:blipFill>
                    <a:blip r:embed="rId26">
                      <a:extLst>
                        <a:ext uri="{96DAC541-7B7A-43D3-8B79-37D633B846F1}">
                          <asvg:svgBlip xmlns:asvg="http://schemas.microsoft.com/office/drawing/2016/SVG/main" r:embed="rId27"/>
                        </a:ext>
                      </a:extLst>
                    </a:blip>
                    <a:stretch>
                      <a:fillRect/>
                    </a:stretch>
                  </pic:blipFill>
                  <pic:spPr>
                    <a:xfrm rot="5400000">
                      <a:off x="0" y="0"/>
                      <a:ext cx="360000" cy="360000"/>
                    </a:xfrm>
                    <a:prstGeom prst="rect">
                      <a:avLst/>
                    </a:prstGeom>
                  </pic:spPr>
                </pic:pic>
              </a:graphicData>
            </a:graphic>
          </wp:inline>
        </w:drawing>
      </w:r>
      <w:r>
        <w:rPr>
          <w:noProof/>
        </w:rPr>
        <w:drawing>
          <wp:inline distT="0" distB="0" distL="0" distR="0" wp14:anchorId="11C1FB0D" wp14:editId="59C8E289">
            <wp:extent cx="360000" cy="360000"/>
            <wp:effectExtent l="19050" t="0" r="2540" b="0"/>
            <wp:docPr id="75523181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10640797">
                      <a:off x="0" y="0"/>
                      <a:ext cx="360000" cy="360000"/>
                    </a:xfrm>
                    <a:prstGeom prst="rect">
                      <a:avLst/>
                    </a:prstGeom>
                  </pic:spPr>
                </pic:pic>
              </a:graphicData>
            </a:graphic>
          </wp:inline>
        </w:drawing>
      </w:r>
      <w:r>
        <w:rPr>
          <w:noProof/>
        </w:rPr>
        <w:drawing>
          <wp:inline distT="0" distB="0" distL="0" distR="0" wp14:anchorId="0AA7802F" wp14:editId="56ED3974">
            <wp:extent cx="360000" cy="360000"/>
            <wp:effectExtent l="0" t="0" r="0" b="2540"/>
            <wp:docPr id="93369027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1232" name=""/>
                    <pic:cNvPicPr/>
                  </pic:nvPicPr>
                  <pic:blipFill>
                    <a:blip r:embed="rId15">
                      <a:extLst>
                        <a:ext uri="{96DAC541-7B7A-43D3-8B79-37D633B846F1}">
                          <asvg:svgBlip xmlns:asvg="http://schemas.microsoft.com/office/drawing/2016/SVG/main" r:embed="rId16"/>
                        </a:ext>
                      </a:extLst>
                    </a:blip>
                    <a:stretch>
                      <a:fillRect/>
                    </a:stretch>
                  </pic:blipFill>
                  <pic:spPr>
                    <a:xfrm rot="16200000">
                      <a:off x="0" y="0"/>
                      <a:ext cx="360000" cy="360000"/>
                    </a:xfrm>
                    <a:prstGeom prst="rect">
                      <a:avLst/>
                    </a:prstGeom>
                  </pic:spPr>
                </pic:pic>
              </a:graphicData>
            </a:graphic>
          </wp:inline>
        </w:drawing>
      </w:r>
      <w:r>
        <w:rPr>
          <w:noProof/>
        </w:rPr>
        <w:drawing>
          <wp:inline distT="0" distB="0" distL="0" distR="0" wp14:anchorId="65C201B0" wp14:editId="5EC7A204">
            <wp:extent cx="360000" cy="360000"/>
            <wp:effectExtent l="0" t="0" r="0" b="2540"/>
            <wp:docPr id="177813313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5400000">
                      <a:off x="0" y="0"/>
                      <a:ext cx="360000" cy="360000"/>
                    </a:xfrm>
                    <a:prstGeom prst="rect">
                      <a:avLst/>
                    </a:prstGeom>
                  </pic:spPr>
                </pic:pic>
              </a:graphicData>
            </a:graphic>
          </wp:inline>
        </w:drawing>
      </w:r>
    </w:p>
    <w:p w:rsidRPr="006840B1" w:rsidR="00AE0930" w:rsidP="00AE0930" w:rsidRDefault="00AE0930" w14:paraId="52E12F66" w14:textId="5F3F0C05">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Pr="00F941AD">
        <w:rPr>
          <w:rFonts w:ascii="Bahnschrift" w:hAnsi="Bahnschrift"/>
          <w:sz w:val="28"/>
          <w:szCs w:val="28"/>
          <w:highlight w:val="yellow"/>
          <w:u w:val="single"/>
        </w:rPr>
        <w:t>ma justification de</w:t>
      </w:r>
      <w:r w:rsidR="00F23EC7">
        <w:rPr>
          <w:rFonts w:ascii="Bahnschrift" w:hAnsi="Bahnschrift"/>
          <w:sz w:val="28"/>
          <w:szCs w:val="28"/>
          <w:highlight w:val="yellow"/>
          <w:u w:val="single"/>
        </w:rPr>
        <w:t xml:space="preserve"> la</w:t>
      </w:r>
      <w:r w:rsidRPr="00F941AD">
        <w:rPr>
          <w:rFonts w:ascii="Bahnschrift" w:hAnsi="Bahnschrift"/>
          <w:sz w:val="28"/>
          <w:szCs w:val="28"/>
          <w:highlight w:val="yellow"/>
          <w:u w:val="single"/>
        </w:rPr>
        <w:t xml:space="preserve"> courbe de la tension de sortie </w:t>
      </w:r>
      <w:r w:rsidR="00F23EC7">
        <w:rPr>
          <w:rFonts w:ascii="Bahnschrift" w:hAnsi="Bahnschrift"/>
          <w:sz w:val="28"/>
          <w:szCs w:val="28"/>
          <w:highlight w:val="yellow"/>
          <w:u w:val="single"/>
        </w:rPr>
        <w:t>régulée,</w:t>
      </w:r>
      <w:r>
        <w:rPr>
          <w:rFonts w:ascii="Bahnschrift" w:hAnsi="Bahnschrift"/>
          <w:sz w:val="28"/>
          <w:szCs w:val="28"/>
          <w:highlight w:val="yellow"/>
          <w:u w:val="single"/>
        </w:rPr>
        <w:t xml:space="preserve"> en réponse à la question</w:t>
      </w:r>
      <w:r w:rsidRPr="00F941AD">
        <w:rPr>
          <w:rFonts w:ascii="Bahnschrift" w:hAnsi="Bahnschrift"/>
          <w:sz w:val="28"/>
          <w:szCs w:val="28"/>
          <w:highlight w:val="yellow"/>
          <w:u w:val="single"/>
        </w:rPr>
        <w:t xml:space="preserve"> </w:t>
      </w:r>
      <w:r w:rsidR="00F23EC7">
        <w:rPr>
          <w:rFonts w:ascii="Bahnschrift" w:hAnsi="Bahnschrift"/>
          <w:b/>
          <w:bCs/>
          <w:sz w:val="28"/>
          <w:szCs w:val="28"/>
          <w:highlight w:val="yellow"/>
          <w:u w:val="single"/>
        </w:rPr>
        <w:t>6</w:t>
      </w:r>
      <w:r w:rsidRPr="00F941AD">
        <w:rPr>
          <w:rFonts w:ascii="Bahnschrift" w:hAnsi="Bahnschrift"/>
          <w:b/>
          <w:bCs/>
          <w:sz w:val="28"/>
          <w:szCs w:val="28"/>
          <w:highlight w:val="yellow"/>
          <w:u w:val="single"/>
        </w:rPr>
        <w:t>-</w:t>
      </w:r>
      <w:r>
        <w:rPr>
          <w:rFonts w:ascii="Bahnschrift" w:hAnsi="Bahnschrift"/>
          <w:b/>
          <w:bCs/>
          <w:sz w:val="28"/>
          <w:szCs w:val="28"/>
          <w:highlight w:val="yellow"/>
          <w:u w:val="single"/>
        </w:rPr>
        <w:t>3</w:t>
      </w:r>
      <w:r w:rsidRPr="00F941AD">
        <w:rPr>
          <w:rFonts w:ascii="Bahnschrift" w:hAnsi="Bahnschrift"/>
          <w:b/>
          <w:bCs/>
          <w:sz w:val="28"/>
          <w:szCs w:val="28"/>
          <w:highlight w:val="yellow"/>
          <w:u w:val="single"/>
        </w:rPr>
        <w:t>/</w:t>
      </w:r>
      <w:r w:rsidRPr="004633D6">
        <w:rPr>
          <w:rFonts w:ascii="Bahnschrift" w:hAnsi="Bahnschrift"/>
          <w:sz w:val="28"/>
          <w:szCs w:val="28"/>
        </w:rPr>
        <w:t>.</w:t>
      </w:r>
      <w:r w:rsidRPr="0068573A">
        <w:rPr>
          <w:rFonts w:ascii="Bahnschrift" w:hAnsi="Bahnschrift"/>
          <w:sz w:val="28"/>
          <w:szCs w:val="28"/>
        </w:rPr>
        <w:t xml:space="preserve"> </w:t>
      </w:r>
      <w:r w:rsidRPr="006840B1">
        <w:rPr>
          <w:rFonts w:ascii="Comic Sans MS" w:hAnsi="Comic Sans MS"/>
          <w:b/>
          <w:bCs/>
          <w:color w:val="FF0000"/>
          <w:sz w:val="24"/>
          <w:szCs w:val="24"/>
        </w:rPr>
        <w:t>(</w:t>
      </w:r>
      <w:r>
        <w:rPr>
          <w:rFonts w:ascii="Comic Sans MS" w:hAnsi="Comic Sans MS"/>
          <w:b/>
          <w:bCs/>
          <w:color w:val="FF0000"/>
          <w:sz w:val="24"/>
          <w:szCs w:val="24"/>
        </w:rPr>
        <w:t>1</w:t>
      </w:r>
      <w:r w:rsidRPr="006840B1">
        <w:rPr>
          <w:rFonts w:ascii="Comic Sans MS" w:hAnsi="Comic Sans MS"/>
          <w:b/>
          <w:bCs/>
          <w:color w:val="FF0000"/>
          <w:sz w:val="24"/>
          <w:szCs w:val="24"/>
        </w:rPr>
        <w:t>p)</w:t>
      </w:r>
    </w:p>
    <w:p w:rsidRPr="005679AB" w:rsidR="00AE0930" w:rsidP="00AE0930" w:rsidRDefault="00AE0930" w14:paraId="23E43A8B" w14:textId="77777777">
      <w:pPr>
        <w:tabs>
          <w:tab w:val="center" w:pos="7001"/>
          <w:tab w:val="left" w:pos="7488"/>
        </w:tabs>
        <w:ind w:left="567"/>
        <w:sectPr w:rsidRPr="005679AB" w:rsidR="00AE0930" w:rsidSect="00AE0930">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Pr>
          <w:rFonts w:ascii="Bahnschrift" w:hAnsi="Bahnschrift"/>
          <w:noProof/>
          <w:sz w:val="28"/>
          <w:szCs w:val="28"/>
        </w:rPr>
        <mc:AlternateContent>
          <mc:Choice Requires="wps">
            <w:drawing>
              <wp:inline distT="0" distB="0" distL="0" distR="0" wp14:anchorId="63B593E5" wp14:editId="51F85A4E">
                <wp:extent cx="8640000" cy="4951828"/>
                <wp:effectExtent l="0" t="0" r="27940" b="20320"/>
                <wp:docPr id="1610350053" name="Zone de texte 9"/>
                <wp:cNvGraphicFramePr/>
                <a:graphic xmlns:a="http://schemas.openxmlformats.org/drawingml/2006/main">
                  <a:graphicData uri="http://schemas.microsoft.com/office/word/2010/wordprocessingShape">
                    <wps:wsp>
                      <wps:cNvSpPr txBox="1"/>
                      <wps:spPr>
                        <a:xfrm>
                          <a:off x="0" y="0"/>
                          <a:ext cx="8640000" cy="4951828"/>
                        </a:xfrm>
                        <a:prstGeom prst="rect">
                          <a:avLst/>
                        </a:prstGeom>
                        <a:noFill/>
                        <a:ln w="1270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Pr="009B4209" w:rsidR="009B4209" w:rsidP="009B4209" w:rsidRDefault="009B4209" w14:paraId="6E272E7B" w14:textId="79B2C0E8">
                            <w:pPr>
                              <w:spacing w:line="360" w:lineRule="auto"/>
                              <w:rPr>
                                <w:rFonts w:ascii="Bahnschrift" w:hAnsi="Bahnschrift"/>
                                <w:color w:val="3333FF"/>
                                <w:sz w:val="28"/>
                                <w:szCs w:val="28"/>
                              </w:rPr>
                            </w:pPr>
                            <w:r w:rsidRPr="009B4209">
                              <w:rPr>
                                <w:rFonts w:ascii="Bahnschrift" w:hAnsi="Bahnschrift"/>
                                <w:color w:val="3333FF"/>
                                <w:sz w:val="28"/>
                                <w:szCs w:val="28"/>
                              </w:rPr>
                              <w:t xml:space="preserve">Quand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in</m:t>
                                  </m:r>
                                </m:sub>
                              </m:sSub>
                            </m:oMath>
                            <w:r w:rsidRPr="009B4209">
                              <w:rPr>
                                <w:rFonts w:ascii="Bahnschrift" w:hAnsi="Bahnschrift"/>
                                <w:color w:val="3333FF"/>
                                <w:sz w:val="28"/>
                                <w:szCs w:val="28"/>
                              </w:rPr>
                              <w:t xml:space="preserve">monte, le </w:t>
                            </w:r>
                            <w:r w:rsidRPr="009B4209">
                              <w:rPr>
                                <w:rFonts w:ascii="Bahnschrift" w:hAnsi="Bahnschrift"/>
                                <w:b/>
                                <w:bCs/>
                                <w:color w:val="3333FF"/>
                                <w:sz w:val="28"/>
                                <w:szCs w:val="28"/>
                              </w:rPr>
                              <w:t>condensateur se charge</w:t>
                            </w:r>
                            <w:r w:rsidRPr="009B4209">
                              <w:rPr>
                                <w:rFonts w:ascii="Bahnschrift" w:hAnsi="Bahnschrift"/>
                                <w:color w:val="3333FF"/>
                                <w:sz w:val="28"/>
                                <w:szCs w:val="28"/>
                              </w:rPr>
                              <w:t xml:space="preserve"> à travers R2.</w:t>
                            </w:r>
                          </w:p>
                          <w:p w:rsidRPr="009B4209" w:rsidR="009B4209" w:rsidP="009B4209" w:rsidRDefault="009B4209" w14:paraId="702F1E24" w14:textId="6D232E53">
                            <w:pPr>
                              <w:spacing w:line="360" w:lineRule="auto"/>
                              <w:rPr>
                                <w:rFonts w:ascii="Bahnschrift" w:hAnsi="Bahnschrift"/>
                                <w:color w:val="3333FF"/>
                                <w:sz w:val="28"/>
                                <w:szCs w:val="28"/>
                              </w:rPr>
                            </w:pPr>
                            <w:r w:rsidRPr="009B4209">
                              <w:rPr>
                                <w:rFonts w:ascii="Bahnschrift" w:hAnsi="Bahnschrift"/>
                                <w:color w:val="3333FF"/>
                                <w:sz w:val="28"/>
                                <w:szCs w:val="28"/>
                              </w:rPr>
                              <w:t xml:space="preserve">Quand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in</m:t>
                                  </m:r>
                                </m:sub>
                              </m:sSub>
                            </m:oMath>
                            <w:r w:rsidRPr="009B4209">
                              <w:rPr>
                                <w:rFonts w:ascii="Bahnschrift" w:hAnsi="Bahnschrift"/>
                                <w:color w:val="3333FF"/>
                                <w:sz w:val="28"/>
                                <w:szCs w:val="28"/>
                              </w:rPr>
                              <w:t xml:space="preserve">redescend, la diode ne conduit plus et le </w:t>
                            </w:r>
                            <w:r w:rsidRPr="009B4209">
                              <w:rPr>
                                <w:rFonts w:ascii="Bahnschrift" w:hAnsi="Bahnschrift"/>
                                <w:b/>
                                <w:bCs/>
                                <w:color w:val="3333FF"/>
                                <w:sz w:val="28"/>
                                <w:szCs w:val="28"/>
                              </w:rPr>
                              <w:t>condensateur se décharge</w:t>
                            </w:r>
                            <w:r w:rsidRPr="009B4209">
                              <w:rPr>
                                <w:rFonts w:ascii="Bahnschrift" w:hAnsi="Bahnschrift"/>
                                <w:color w:val="3333FF"/>
                                <w:sz w:val="28"/>
                                <w:szCs w:val="28"/>
                              </w:rPr>
                              <w:t xml:space="preserve"> doucement dans R1.</w:t>
                            </w:r>
                          </w:p>
                          <w:p w:rsidRPr="009B4209" w:rsidR="009B4209" w:rsidP="009B4209" w:rsidRDefault="009B4209" w14:paraId="5AA435DA" w14:textId="45E2BF83">
                            <w:pPr>
                              <w:spacing w:line="360" w:lineRule="auto"/>
                              <w:rPr>
                                <w:rFonts w:ascii="Bahnschrift" w:hAnsi="Bahnschrift"/>
                                <w:color w:val="3333FF"/>
                                <w:sz w:val="28"/>
                                <w:szCs w:val="28"/>
                              </w:rPr>
                            </w:pPr>
                            <w:r w:rsidRPr="009B4209">
                              <w:rPr>
                                <w:rFonts w:ascii="Bahnschrift" w:hAnsi="Bahnschrift"/>
                                <w:color w:val="3333FF"/>
                                <w:sz w:val="28"/>
                                <w:szCs w:val="28"/>
                              </w:rPr>
                              <w:t xml:space="preserve">La </w:t>
                            </w:r>
                            <w:r w:rsidRPr="009B4209">
                              <w:rPr>
                                <w:rFonts w:ascii="Bahnschrift" w:hAnsi="Bahnschrift"/>
                                <w:b/>
                                <w:bCs/>
                                <w:color w:val="3333FF"/>
                                <w:sz w:val="28"/>
                                <w:szCs w:val="28"/>
                              </w:rPr>
                              <w:t>diode Zener</w:t>
                            </w:r>
                            <w:r w:rsidRPr="009B4209">
                              <w:rPr>
                                <w:rFonts w:ascii="Bahnschrift" w:hAnsi="Bahnschrift"/>
                                <w:color w:val="3333FF"/>
                                <w:sz w:val="28"/>
                                <w:szCs w:val="28"/>
                              </w:rPr>
                              <w:t xml:space="preserve"> garde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out</m:t>
                                  </m:r>
                                </m:sub>
                              </m:sSub>
                            </m:oMath>
                            <w:r w:rsidRPr="009B4209">
                              <w:rPr>
                                <w:rFonts w:ascii="Bahnschrift" w:hAnsi="Bahnschrift"/>
                                <w:color w:val="3333FF"/>
                                <w:sz w:val="28"/>
                                <w:szCs w:val="28"/>
                              </w:rPr>
                              <w:t xml:space="preserve">autour de sa tension (~5,1 V) quand on dépasse ce niveau. Donc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out</m:t>
                                  </m:r>
                                </m:sub>
                              </m:sSub>
                              <m:r>
                                <w:rPr>
                                  <w:rFonts w:ascii="Cambria Math" w:hAnsi="Cambria Math"/>
                                  <w:color w:val="3333FF"/>
                                  <w:sz w:val="28"/>
                                  <w:szCs w:val="28"/>
                                </w:rPr>
                                <m:t>(t)</m:t>
                              </m:r>
                            </m:oMath>
                            <w:r w:rsidRPr="009B4209">
                              <w:rPr>
                                <w:rFonts w:ascii="Bahnschrift" w:hAnsi="Bahnschrift"/>
                                <w:color w:val="3333FF"/>
                                <w:sz w:val="28"/>
                                <w:szCs w:val="28"/>
                              </w:rPr>
                              <w:t xml:space="preserve">est une tension </w:t>
                            </w:r>
                            <w:r w:rsidRPr="009B4209">
                              <w:rPr>
                                <w:rFonts w:ascii="Bahnschrift" w:hAnsi="Bahnschrift"/>
                                <w:b/>
                                <w:bCs/>
                                <w:color w:val="3333FF"/>
                                <w:sz w:val="28"/>
                                <w:szCs w:val="28"/>
                              </w:rPr>
                              <w:t>lissée</w:t>
                            </w:r>
                            <w:r w:rsidRPr="009B4209">
                              <w:rPr>
                                <w:rFonts w:ascii="Bahnschrift" w:hAnsi="Bahnschrift"/>
                                <w:color w:val="3333FF"/>
                                <w:sz w:val="28"/>
                                <w:szCs w:val="28"/>
                              </w:rPr>
                              <w:t xml:space="preserve"> avec un petit </w:t>
                            </w:r>
                            <w:proofErr w:type="spellStart"/>
                            <w:r w:rsidRPr="009B4209">
                              <w:rPr>
                                <w:rFonts w:ascii="Bahnschrift" w:hAnsi="Bahnschrift"/>
                                <w:color w:val="3333FF"/>
                                <w:sz w:val="28"/>
                                <w:szCs w:val="28"/>
                              </w:rPr>
                              <w:t>ripple</w:t>
                            </w:r>
                            <w:proofErr w:type="spellEnd"/>
                            <w:r w:rsidRPr="009B4209">
                              <w:rPr>
                                <w:rFonts w:ascii="Bahnschrift" w:hAnsi="Bahnschrift"/>
                                <w:color w:val="3333FF"/>
                                <w:sz w:val="28"/>
                                <w:szCs w:val="28"/>
                              </w:rPr>
                              <w:t xml:space="preserve">, et </w:t>
                            </w:r>
                            <w:r w:rsidRPr="009B4209">
                              <w:rPr>
                                <w:rFonts w:ascii="Bahnschrift" w:hAnsi="Bahnschrift"/>
                                <w:b/>
                                <w:bCs/>
                                <w:color w:val="3333FF"/>
                                <w:sz w:val="28"/>
                                <w:szCs w:val="28"/>
                              </w:rPr>
                              <w:t>limitée</w:t>
                            </w:r>
                            <w:r w:rsidRPr="009B4209">
                              <w:rPr>
                                <w:rFonts w:ascii="Bahnschrift" w:hAnsi="Bahnschrift"/>
                                <w:color w:val="3333FF"/>
                                <w:sz w:val="28"/>
                                <w:szCs w:val="28"/>
                              </w:rPr>
                              <w:t xml:space="preserve"> par la Zener.</w:t>
                            </w:r>
                          </w:p>
                          <w:p w:rsidRPr="00664C34" w:rsidR="00AE0930" w:rsidP="00AE0930" w:rsidRDefault="00AE0930" w14:paraId="18CB4290" w14:textId="436754A6">
                            <w:pPr>
                              <w:spacing w:line="360" w:lineRule="auto"/>
                              <w:jc w:val="both"/>
                              <w:rPr>
                                <w:color w:val="3333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3CB34A85">
              <v:shape id="_x0000_s1030" style="width:680.3pt;height:389.9pt;visibility:visible;mso-wrap-style:square;mso-left-percent:-10001;mso-top-percent:-10001;mso-position-horizontal:absolute;mso-position-horizontal-relative:char;mso-position-vertical:absolute;mso-position-vertical-relative:line;mso-left-percent:-10001;mso-top-percent:-10001;v-text-anchor:top" filled="f"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" w14:anchorId="63B593E5">
                <v:textbox>
                  <w:txbxContent>
                    <w:p w:rsidRPr="009B4209" w:rsidR="009B4209" w:rsidP="009B4209" w:rsidRDefault="009B4209" w14:paraId="6E2A81D7" w14:textId="79B2C0E8">
                      <w:pPr>
                        <w:spacing w:line="360" w:lineRule="auto"/>
                        <w:rPr>
                          <w:rFonts w:ascii="Bahnschrift" w:hAnsi="Bahnschrift"/>
                          <w:color w:val="3333FF"/>
                          <w:sz w:val="28"/>
                          <w:szCs w:val="28"/>
                        </w:rPr>
                      </w:pPr>
                      <w:r w:rsidRPr="009B4209">
                        <w:rPr>
                          <w:rFonts w:ascii="Bahnschrift" w:hAnsi="Bahnschrift"/>
                          <w:color w:val="3333FF"/>
                          <w:sz w:val="28"/>
                          <w:szCs w:val="28"/>
                        </w:rPr>
                        <w:t xml:space="preserve">Quand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in</m:t>
                            </m:r>
                          </m:sub>
                        </m:sSub>
                      </m:oMath>
                      <w:r w:rsidRPr="009B4209">
                        <w:rPr>
                          <w:rFonts w:ascii="Bahnschrift" w:hAnsi="Bahnschrift"/>
                          <w:color w:val="3333FF"/>
                          <w:sz w:val="28"/>
                          <w:szCs w:val="28"/>
                        </w:rPr>
                        <w:t xml:space="preserve">monte, le </w:t>
                      </w:r>
                      <w:r w:rsidRPr="009B4209">
                        <w:rPr>
                          <w:rFonts w:ascii="Bahnschrift" w:hAnsi="Bahnschrift"/>
                          <w:b/>
                          <w:bCs/>
                          <w:color w:val="3333FF"/>
                          <w:sz w:val="28"/>
                          <w:szCs w:val="28"/>
                        </w:rPr>
                        <w:t>condensateur se charge</w:t>
                      </w:r>
                      <w:r w:rsidRPr="009B4209">
                        <w:rPr>
                          <w:rFonts w:ascii="Bahnschrift" w:hAnsi="Bahnschrift"/>
                          <w:color w:val="3333FF"/>
                          <w:sz w:val="28"/>
                          <w:szCs w:val="28"/>
                        </w:rPr>
                        <w:t xml:space="preserve"> à travers R2.</w:t>
                      </w:r>
                    </w:p>
                    <w:p w:rsidRPr="009B4209" w:rsidR="009B4209" w:rsidP="009B4209" w:rsidRDefault="009B4209" w14:paraId="1AD221FF" w14:textId="6D232E53">
                      <w:pPr>
                        <w:spacing w:line="360" w:lineRule="auto"/>
                        <w:rPr>
                          <w:rFonts w:ascii="Bahnschrift" w:hAnsi="Bahnschrift"/>
                          <w:color w:val="3333FF"/>
                          <w:sz w:val="28"/>
                          <w:szCs w:val="28"/>
                        </w:rPr>
                      </w:pPr>
                      <w:r w:rsidRPr="009B4209">
                        <w:rPr>
                          <w:rFonts w:ascii="Bahnschrift" w:hAnsi="Bahnschrift"/>
                          <w:color w:val="3333FF"/>
                          <w:sz w:val="28"/>
                          <w:szCs w:val="28"/>
                        </w:rPr>
                        <w:t xml:space="preserve">Quand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in</m:t>
                            </m:r>
                          </m:sub>
                        </m:sSub>
                      </m:oMath>
                      <w:r w:rsidRPr="009B4209">
                        <w:rPr>
                          <w:rFonts w:ascii="Bahnschrift" w:hAnsi="Bahnschrift"/>
                          <w:color w:val="3333FF"/>
                          <w:sz w:val="28"/>
                          <w:szCs w:val="28"/>
                        </w:rPr>
                        <w:t xml:space="preserve">redescend, la diode ne conduit plus et le </w:t>
                      </w:r>
                      <w:r w:rsidRPr="009B4209">
                        <w:rPr>
                          <w:rFonts w:ascii="Bahnschrift" w:hAnsi="Bahnschrift"/>
                          <w:b/>
                          <w:bCs/>
                          <w:color w:val="3333FF"/>
                          <w:sz w:val="28"/>
                          <w:szCs w:val="28"/>
                        </w:rPr>
                        <w:t>condensateur se décharge</w:t>
                      </w:r>
                      <w:r w:rsidRPr="009B4209">
                        <w:rPr>
                          <w:rFonts w:ascii="Bahnschrift" w:hAnsi="Bahnschrift"/>
                          <w:color w:val="3333FF"/>
                          <w:sz w:val="28"/>
                          <w:szCs w:val="28"/>
                        </w:rPr>
                        <w:t xml:space="preserve"> doucement dans R1.</w:t>
                      </w:r>
                    </w:p>
                    <w:p w:rsidRPr="009B4209" w:rsidR="009B4209" w:rsidP="009B4209" w:rsidRDefault="009B4209" w14:paraId="50A86BB1" w14:textId="45E2BF83">
                      <w:pPr>
                        <w:spacing w:line="360" w:lineRule="auto"/>
                        <w:rPr>
                          <w:rFonts w:ascii="Bahnschrift" w:hAnsi="Bahnschrift"/>
                          <w:color w:val="3333FF"/>
                          <w:sz w:val="28"/>
                          <w:szCs w:val="28"/>
                        </w:rPr>
                      </w:pPr>
                      <w:r w:rsidRPr="009B4209">
                        <w:rPr>
                          <w:rFonts w:ascii="Bahnschrift" w:hAnsi="Bahnschrift"/>
                          <w:color w:val="3333FF"/>
                          <w:sz w:val="28"/>
                          <w:szCs w:val="28"/>
                        </w:rPr>
                        <w:t xml:space="preserve">La </w:t>
                      </w:r>
                      <w:r w:rsidRPr="009B4209">
                        <w:rPr>
                          <w:rFonts w:ascii="Bahnschrift" w:hAnsi="Bahnschrift"/>
                          <w:b/>
                          <w:bCs/>
                          <w:color w:val="3333FF"/>
                          <w:sz w:val="28"/>
                          <w:szCs w:val="28"/>
                        </w:rPr>
                        <w:t>diode Zener</w:t>
                      </w:r>
                      <w:r w:rsidRPr="009B4209">
                        <w:rPr>
                          <w:rFonts w:ascii="Bahnschrift" w:hAnsi="Bahnschrift"/>
                          <w:color w:val="3333FF"/>
                          <w:sz w:val="28"/>
                          <w:szCs w:val="28"/>
                        </w:rPr>
                        <w:t xml:space="preserve"> garde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out</m:t>
                            </m:r>
                          </m:sub>
                        </m:sSub>
                      </m:oMath>
                      <w:r w:rsidRPr="009B4209">
                        <w:rPr>
                          <w:rFonts w:ascii="Bahnschrift" w:hAnsi="Bahnschrift"/>
                          <w:color w:val="3333FF"/>
                          <w:sz w:val="28"/>
                          <w:szCs w:val="28"/>
                        </w:rPr>
                        <w:t xml:space="preserve">autour de sa tension (~5,1 V) quand on dépasse ce niveau. Donc </w:t>
                      </w:r>
                      <m:oMath>
                        <m:sSub>
                          <m:sSubPr>
                            <m:ctrlPr>
                              <w:rPr>
                                <w:rFonts w:ascii="Cambria Math" w:hAnsi="Cambria Math"/>
                                <w:color w:val="3333FF"/>
                                <w:sz w:val="28"/>
                                <w:szCs w:val="28"/>
                              </w:rPr>
                            </m:ctrlPr>
                          </m:sSubPr>
                          <m:e>
                            <m:r>
                              <w:rPr>
                                <w:rFonts w:ascii="Cambria Math" w:hAnsi="Cambria Math"/>
                                <w:color w:val="3333FF"/>
                                <w:sz w:val="28"/>
                                <w:szCs w:val="28"/>
                              </w:rPr>
                              <m:t>V</m:t>
                            </m:r>
                          </m:e>
                          <m:sub>
                            <m:r>
                              <w:rPr>
                                <w:rFonts w:ascii="Cambria Math" w:hAnsi="Cambria Math"/>
                                <w:color w:val="3333FF"/>
                                <w:sz w:val="28"/>
                                <w:szCs w:val="28"/>
                              </w:rPr>
                              <m:t>out</m:t>
                            </m:r>
                          </m:sub>
                        </m:sSub>
                        <m:r>
                          <w:rPr>
                            <w:rFonts w:ascii="Cambria Math" w:hAnsi="Cambria Math"/>
                            <w:color w:val="3333FF"/>
                            <w:sz w:val="28"/>
                            <w:szCs w:val="28"/>
                          </w:rPr>
                          <m:t>(t)</m:t>
                        </m:r>
                      </m:oMath>
                      <w:r w:rsidRPr="009B4209">
                        <w:rPr>
                          <w:rFonts w:ascii="Bahnschrift" w:hAnsi="Bahnschrift"/>
                          <w:color w:val="3333FF"/>
                          <w:sz w:val="28"/>
                          <w:szCs w:val="28"/>
                        </w:rPr>
                        <w:t xml:space="preserve">est une tension </w:t>
                      </w:r>
                      <w:r w:rsidRPr="009B4209">
                        <w:rPr>
                          <w:rFonts w:ascii="Bahnschrift" w:hAnsi="Bahnschrift"/>
                          <w:b/>
                          <w:bCs/>
                          <w:color w:val="3333FF"/>
                          <w:sz w:val="28"/>
                          <w:szCs w:val="28"/>
                        </w:rPr>
                        <w:t>lissée</w:t>
                      </w:r>
                      <w:r w:rsidRPr="009B4209">
                        <w:rPr>
                          <w:rFonts w:ascii="Bahnschrift" w:hAnsi="Bahnschrift"/>
                          <w:color w:val="3333FF"/>
                          <w:sz w:val="28"/>
                          <w:szCs w:val="28"/>
                        </w:rPr>
                        <w:t xml:space="preserve"> avec un petit </w:t>
                      </w:r>
                      <w:proofErr w:type="spellStart"/>
                      <w:r w:rsidRPr="009B4209">
                        <w:rPr>
                          <w:rFonts w:ascii="Bahnschrift" w:hAnsi="Bahnschrift"/>
                          <w:color w:val="3333FF"/>
                          <w:sz w:val="28"/>
                          <w:szCs w:val="28"/>
                        </w:rPr>
                        <w:t>ripple</w:t>
                      </w:r>
                      <w:proofErr w:type="spellEnd"/>
                      <w:r w:rsidRPr="009B4209">
                        <w:rPr>
                          <w:rFonts w:ascii="Bahnschrift" w:hAnsi="Bahnschrift"/>
                          <w:color w:val="3333FF"/>
                          <w:sz w:val="28"/>
                          <w:szCs w:val="28"/>
                        </w:rPr>
                        <w:t xml:space="preserve">, et </w:t>
                      </w:r>
                      <w:r w:rsidRPr="009B4209">
                        <w:rPr>
                          <w:rFonts w:ascii="Bahnschrift" w:hAnsi="Bahnschrift"/>
                          <w:b/>
                          <w:bCs/>
                          <w:color w:val="3333FF"/>
                          <w:sz w:val="28"/>
                          <w:szCs w:val="28"/>
                        </w:rPr>
                        <w:t>limitée</w:t>
                      </w:r>
                      <w:r w:rsidRPr="009B4209">
                        <w:rPr>
                          <w:rFonts w:ascii="Bahnschrift" w:hAnsi="Bahnschrift"/>
                          <w:color w:val="3333FF"/>
                          <w:sz w:val="28"/>
                          <w:szCs w:val="28"/>
                        </w:rPr>
                        <w:t xml:space="preserve"> par la Zener.</w:t>
                      </w:r>
                    </w:p>
                    <w:p w:rsidRPr="00664C34" w:rsidR="00AE0930" w:rsidP="00AE0930" w:rsidRDefault="00AE0930" w14:paraId="0A37501D" w14:textId="436754A6">
                      <w:pPr>
                        <w:spacing w:line="360" w:lineRule="auto"/>
                        <w:jc w:val="both"/>
                        <w:rPr>
                          <w:color w:val="3333FF"/>
                        </w:rPr>
                      </w:pPr>
                    </w:p>
                  </w:txbxContent>
                </v:textbox>
                <w10:anchorlock/>
              </v:shape>
            </w:pict>
          </mc:Fallback>
        </mc:AlternateContent>
      </w:r>
    </w:p>
    <w:p w:rsidRPr="00622929" w:rsidR="008C0C9C" w:rsidP="008C0C9C" w:rsidRDefault="008C0C9C" w14:paraId="2C63408E" w14:textId="4202CB55">
      <w:pPr>
        <w:tabs>
          <w:tab w:val="left" w:pos="567"/>
        </w:tabs>
        <w:spacing w:after="0" w:line="360" w:lineRule="auto"/>
        <w:jc w:val="center"/>
        <w:rPr>
          <w:rFonts w:ascii="Bahnschrift" w:hAnsi="Bahnschrift"/>
          <w:sz w:val="28"/>
          <w:szCs w:val="28"/>
        </w:rPr>
      </w:pPr>
      <w:r w:rsidRPr="00622929">
        <w:rPr>
          <w:noProof/>
        </w:rPr>
        <w:drawing>
          <wp:inline distT="0" distB="0" distL="0" distR="0" wp14:anchorId="6A69CD25" wp14:editId="0453E2D6">
            <wp:extent cx="360000" cy="360000"/>
            <wp:effectExtent l="0" t="0" r="2540" b="0"/>
            <wp:docPr id="121271458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r w:rsidRPr="00622929">
        <w:rPr>
          <w:rFonts w:ascii="Bahnschrift" w:hAnsi="Bahnschrift"/>
          <w:sz w:val="28"/>
          <w:szCs w:val="28"/>
        </w:rPr>
        <w:t xml:space="preserve"> </w:t>
      </w:r>
      <w:r w:rsidRPr="00622929" w:rsidR="00230ECE">
        <w:rPr>
          <w:noProof/>
        </w:rPr>
        <w:drawing>
          <wp:inline distT="0" distB="0" distL="0" distR="0" wp14:anchorId="77D986E0" wp14:editId="4BDCD7B2">
            <wp:extent cx="360000" cy="360000"/>
            <wp:effectExtent l="0" t="0" r="2540" b="2540"/>
            <wp:docPr id="1800586409"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8640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360000" cy="360000"/>
                    </a:xfrm>
                    <a:prstGeom prst="rect">
                      <a:avLst/>
                    </a:prstGeom>
                  </pic:spPr>
                </pic:pic>
              </a:graphicData>
            </a:graphic>
          </wp:inline>
        </w:drawing>
      </w:r>
      <w:r w:rsidRPr="00622929">
        <w:rPr>
          <w:rFonts w:ascii="Bahnschrift" w:hAnsi="Bahnschrift"/>
          <w:sz w:val="28"/>
          <w:szCs w:val="28"/>
        </w:rPr>
        <w:t xml:space="preserve"> </w:t>
      </w:r>
      <w:r w:rsidR="00FE1898">
        <w:rPr>
          <w:noProof/>
        </w:rPr>
        <w:drawing>
          <wp:inline distT="0" distB="0" distL="0" distR="0" wp14:anchorId="003F49BC" wp14:editId="16FC5A36">
            <wp:extent cx="360000" cy="360000"/>
            <wp:effectExtent l="0" t="0" r="2540" b="2540"/>
            <wp:docPr id="31992308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8706" name=""/>
                    <pic:cNvPicPr/>
                  </pic:nvPicPr>
                  <pic:blipFill>
                    <a:blip r:embed="rId26">
                      <a:extLst>
                        <a:ext uri="{96DAC541-7B7A-43D3-8B79-37D633B846F1}">
                          <asvg:svgBlip xmlns:asvg="http://schemas.microsoft.com/office/drawing/2016/SVG/main" r:embed="rId27"/>
                        </a:ext>
                      </a:extLst>
                    </a:blip>
                    <a:stretch>
                      <a:fillRect/>
                    </a:stretch>
                  </pic:blipFill>
                  <pic:spPr>
                    <a:xfrm rot="5400000">
                      <a:off x="0" y="0"/>
                      <a:ext cx="360000" cy="360000"/>
                    </a:xfrm>
                    <a:prstGeom prst="rect">
                      <a:avLst/>
                    </a:prstGeom>
                  </pic:spPr>
                </pic:pic>
              </a:graphicData>
            </a:graphic>
          </wp:inline>
        </w:drawing>
      </w:r>
      <w:r w:rsidRPr="00622929">
        <w:rPr>
          <w:noProof/>
        </w:rPr>
        <w:drawing>
          <wp:inline distT="0" distB="0" distL="0" distR="0" wp14:anchorId="4AACC91C" wp14:editId="333CE3FA">
            <wp:extent cx="360000" cy="360000"/>
            <wp:effectExtent l="19050" t="0" r="2540" b="0"/>
            <wp:docPr id="210352483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10640797">
                      <a:off x="0" y="0"/>
                      <a:ext cx="360000" cy="360000"/>
                    </a:xfrm>
                    <a:prstGeom prst="rect">
                      <a:avLst/>
                    </a:prstGeom>
                  </pic:spPr>
                </pic:pic>
              </a:graphicData>
            </a:graphic>
          </wp:inline>
        </w:drawing>
      </w:r>
      <w:r w:rsidRPr="00622929">
        <w:rPr>
          <w:noProof/>
        </w:rPr>
        <w:drawing>
          <wp:inline distT="0" distB="0" distL="0" distR="0" wp14:anchorId="20B975E7" wp14:editId="05ECE2BB">
            <wp:extent cx="360000" cy="360000"/>
            <wp:effectExtent l="0" t="0" r="0" b="2540"/>
            <wp:docPr id="10357154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1232" name=""/>
                    <pic:cNvPicPr/>
                  </pic:nvPicPr>
                  <pic:blipFill>
                    <a:blip r:embed="rId15">
                      <a:extLst>
                        <a:ext uri="{96DAC541-7B7A-43D3-8B79-37D633B846F1}">
                          <asvg:svgBlip xmlns:asvg="http://schemas.microsoft.com/office/drawing/2016/SVG/main" r:embed="rId16"/>
                        </a:ext>
                      </a:extLst>
                    </a:blip>
                    <a:stretch>
                      <a:fillRect/>
                    </a:stretch>
                  </pic:blipFill>
                  <pic:spPr>
                    <a:xfrm rot="16200000">
                      <a:off x="0" y="0"/>
                      <a:ext cx="360000" cy="360000"/>
                    </a:xfrm>
                    <a:prstGeom prst="rect">
                      <a:avLst/>
                    </a:prstGeom>
                  </pic:spPr>
                </pic:pic>
              </a:graphicData>
            </a:graphic>
          </wp:inline>
        </w:drawing>
      </w:r>
      <w:r w:rsidRPr="00622929">
        <w:rPr>
          <w:noProof/>
        </w:rPr>
        <w:drawing>
          <wp:inline distT="0" distB="0" distL="0" distR="0" wp14:anchorId="6BC2E22B" wp14:editId="2E6B7B57">
            <wp:extent cx="360000" cy="360000"/>
            <wp:effectExtent l="0" t="0" r="0" b="2540"/>
            <wp:docPr id="1659353499"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5400000">
                      <a:off x="0" y="0"/>
                      <a:ext cx="360000" cy="360000"/>
                    </a:xfrm>
                    <a:prstGeom prst="rect">
                      <a:avLst/>
                    </a:prstGeom>
                  </pic:spPr>
                </pic:pic>
              </a:graphicData>
            </a:graphic>
          </wp:inline>
        </w:drawing>
      </w:r>
    </w:p>
    <w:p w:rsidRPr="006840B1" w:rsidR="008C0C9C" w:rsidP="008C0C9C" w:rsidRDefault="008C0C9C" w14:paraId="76B05595" w14:textId="252021EB">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une capture, prise en mode plein écran, montrant </w:t>
      </w:r>
      <w:r w:rsidRPr="006C224C">
        <w:rPr>
          <w:rFonts w:ascii="Bahnschrift" w:hAnsi="Bahnschrift"/>
          <w:sz w:val="28"/>
          <w:szCs w:val="28"/>
          <w:highlight w:val="yellow"/>
          <w:u w:val="single"/>
        </w:rPr>
        <w:t xml:space="preserve">le circuit que j’ai fait/configuré comme demandé à la question </w:t>
      </w:r>
      <w:r w:rsidR="004C3B61">
        <w:rPr>
          <w:rFonts w:ascii="Bahnschrift" w:hAnsi="Bahnschrift"/>
          <w:b/>
          <w:bCs/>
          <w:sz w:val="28"/>
          <w:szCs w:val="28"/>
          <w:highlight w:val="yellow"/>
          <w:u w:val="single"/>
        </w:rPr>
        <w:t>7</w:t>
      </w:r>
      <w:r w:rsidRPr="006C224C">
        <w:rPr>
          <w:rFonts w:ascii="Bahnschrift" w:hAnsi="Bahnschrift"/>
          <w:b/>
          <w:bCs/>
          <w:sz w:val="28"/>
          <w:szCs w:val="28"/>
          <w:highlight w:val="yellow"/>
          <w:u w:val="single"/>
        </w:rPr>
        <w:t>-1</w:t>
      </w:r>
      <w:r w:rsidRPr="004633D6">
        <w:rPr>
          <w:rFonts w:ascii="Bahnschrift" w:hAnsi="Bahnschrift"/>
          <w:sz w:val="28"/>
          <w:szCs w:val="28"/>
        </w:rPr>
        <w:t>.</w:t>
      </w:r>
      <w:r>
        <w:rPr>
          <w:rFonts w:ascii="Bahnschrift" w:hAnsi="Bahnschrift"/>
          <w:sz w:val="28"/>
          <w:szCs w:val="28"/>
        </w:rPr>
        <w:t xml:space="preserve"> </w:t>
      </w:r>
      <w:r w:rsidRPr="006840B1">
        <w:rPr>
          <w:rFonts w:ascii="Comic Sans MS" w:hAnsi="Comic Sans MS"/>
          <w:b/>
          <w:bCs/>
          <w:color w:val="FF0000"/>
          <w:sz w:val="24"/>
          <w:szCs w:val="24"/>
        </w:rPr>
        <w:t>(</w:t>
      </w:r>
      <w:r>
        <w:rPr>
          <w:rFonts w:ascii="Comic Sans MS" w:hAnsi="Comic Sans MS"/>
          <w:b/>
          <w:bCs/>
          <w:color w:val="FF0000"/>
          <w:sz w:val="24"/>
          <w:szCs w:val="24"/>
        </w:rPr>
        <w:t>1</w:t>
      </w:r>
      <w:r w:rsidRPr="006840B1">
        <w:rPr>
          <w:rFonts w:ascii="Comic Sans MS" w:hAnsi="Comic Sans MS"/>
          <w:b/>
          <w:bCs/>
          <w:color w:val="FF0000"/>
          <w:sz w:val="24"/>
          <w:szCs w:val="24"/>
        </w:rPr>
        <w:t>p)</w:t>
      </w:r>
    </w:p>
    <w:p w:rsidR="008C0C9C" w:rsidP="008C0C9C" w:rsidRDefault="009B4209" w14:paraId="65D038B3" w14:textId="0B222770">
      <w:pPr>
        <w:pStyle w:val="Paragraphedeliste"/>
        <w:tabs>
          <w:tab w:val="left" w:pos="567"/>
        </w:tabs>
        <w:spacing w:after="0" w:line="240" w:lineRule="auto"/>
        <w:ind w:left="567"/>
        <w:jc w:val="center"/>
        <w:rPr>
          <w:rFonts w:ascii="Bahnschrift" w:hAnsi="Bahnschrift"/>
          <w:sz w:val="28"/>
          <w:szCs w:val="28"/>
        </w:rPr>
        <w:sectPr w:rsidR="008C0C9C" w:rsidSect="008C0C9C">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9B4209">
        <w:rPr>
          <w:rFonts w:ascii="Bahnschrift" w:hAnsi="Bahnschrift"/>
          <w:sz w:val="28"/>
          <w:szCs w:val="28"/>
        </w:rPr>
        <w:drawing>
          <wp:inline distT="0" distB="0" distL="0" distR="0" wp14:anchorId="384FB088" wp14:editId="7BFE45D5">
            <wp:extent cx="8891270" cy="3470910"/>
            <wp:effectExtent l="0" t="0" r="5080" b="0"/>
            <wp:docPr id="1311150517" name="Image 1" descr="Une image contenant texte, Polic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50517" name="Image 1" descr="Une image contenant texte, Police, diagramme, capture d’écran&#10;&#10;Le contenu généré par l’IA peut être incorrect."/>
                    <pic:cNvPicPr/>
                  </pic:nvPicPr>
                  <pic:blipFill>
                    <a:blip r:embed="rId34"/>
                    <a:stretch>
                      <a:fillRect/>
                    </a:stretch>
                  </pic:blipFill>
                  <pic:spPr>
                    <a:xfrm>
                      <a:off x="0" y="0"/>
                      <a:ext cx="8891270" cy="3470910"/>
                    </a:xfrm>
                    <a:prstGeom prst="rect">
                      <a:avLst/>
                    </a:prstGeom>
                  </pic:spPr>
                </pic:pic>
              </a:graphicData>
            </a:graphic>
          </wp:inline>
        </w:drawing>
      </w:r>
    </w:p>
    <w:p w:rsidRPr="00622929" w:rsidR="00FE1898" w:rsidP="00FE1898" w:rsidRDefault="00FE1898" w14:paraId="79B14341" w14:textId="77777777">
      <w:pPr>
        <w:tabs>
          <w:tab w:val="left" w:pos="567"/>
        </w:tabs>
        <w:spacing w:after="0" w:line="360" w:lineRule="auto"/>
        <w:jc w:val="center"/>
        <w:rPr>
          <w:rFonts w:ascii="Bahnschrift" w:hAnsi="Bahnschrift"/>
          <w:sz w:val="28"/>
          <w:szCs w:val="28"/>
        </w:rPr>
      </w:pPr>
      <w:r w:rsidRPr="00622929">
        <w:rPr>
          <w:noProof/>
        </w:rPr>
        <w:drawing>
          <wp:inline distT="0" distB="0" distL="0" distR="0" wp14:anchorId="206E1DF6" wp14:editId="3B8017E5">
            <wp:extent cx="360000" cy="360000"/>
            <wp:effectExtent l="0" t="0" r="2540" b="0"/>
            <wp:docPr id="29333799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r w:rsidRPr="00622929">
        <w:rPr>
          <w:rFonts w:ascii="Bahnschrift" w:hAnsi="Bahnschrift"/>
          <w:sz w:val="28"/>
          <w:szCs w:val="28"/>
        </w:rPr>
        <w:t xml:space="preserve"> </w:t>
      </w:r>
      <w:r w:rsidRPr="00622929">
        <w:rPr>
          <w:noProof/>
        </w:rPr>
        <w:drawing>
          <wp:inline distT="0" distB="0" distL="0" distR="0" wp14:anchorId="3C218881" wp14:editId="6D7E8E4F">
            <wp:extent cx="360000" cy="360000"/>
            <wp:effectExtent l="0" t="0" r="2540" b="2540"/>
            <wp:docPr id="158564882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8640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360000" cy="360000"/>
                    </a:xfrm>
                    <a:prstGeom prst="rect">
                      <a:avLst/>
                    </a:prstGeom>
                  </pic:spPr>
                </pic:pic>
              </a:graphicData>
            </a:graphic>
          </wp:inline>
        </w:drawing>
      </w:r>
      <w:r w:rsidRPr="00622929">
        <w:rPr>
          <w:rFonts w:ascii="Bahnschrift" w:hAnsi="Bahnschrift"/>
          <w:sz w:val="28"/>
          <w:szCs w:val="28"/>
        </w:rPr>
        <w:t xml:space="preserve"> </w:t>
      </w:r>
      <w:r>
        <w:rPr>
          <w:noProof/>
        </w:rPr>
        <w:drawing>
          <wp:inline distT="0" distB="0" distL="0" distR="0" wp14:anchorId="2B26578C" wp14:editId="78F97098">
            <wp:extent cx="360000" cy="360000"/>
            <wp:effectExtent l="0" t="0" r="2540" b="2540"/>
            <wp:docPr id="30129930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8706" name=""/>
                    <pic:cNvPicPr/>
                  </pic:nvPicPr>
                  <pic:blipFill>
                    <a:blip r:embed="rId26">
                      <a:extLst>
                        <a:ext uri="{96DAC541-7B7A-43D3-8B79-37D633B846F1}">
                          <asvg:svgBlip xmlns:asvg="http://schemas.microsoft.com/office/drawing/2016/SVG/main" r:embed="rId27"/>
                        </a:ext>
                      </a:extLst>
                    </a:blip>
                    <a:stretch>
                      <a:fillRect/>
                    </a:stretch>
                  </pic:blipFill>
                  <pic:spPr>
                    <a:xfrm rot="5400000">
                      <a:off x="0" y="0"/>
                      <a:ext cx="360000" cy="360000"/>
                    </a:xfrm>
                    <a:prstGeom prst="rect">
                      <a:avLst/>
                    </a:prstGeom>
                  </pic:spPr>
                </pic:pic>
              </a:graphicData>
            </a:graphic>
          </wp:inline>
        </w:drawing>
      </w:r>
      <w:r w:rsidRPr="00622929">
        <w:rPr>
          <w:noProof/>
        </w:rPr>
        <w:drawing>
          <wp:inline distT="0" distB="0" distL="0" distR="0" wp14:anchorId="14617626" wp14:editId="79FE5E40">
            <wp:extent cx="360000" cy="360000"/>
            <wp:effectExtent l="19050" t="0" r="2540" b="0"/>
            <wp:docPr id="62758551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10640797">
                      <a:off x="0" y="0"/>
                      <a:ext cx="360000" cy="360000"/>
                    </a:xfrm>
                    <a:prstGeom prst="rect">
                      <a:avLst/>
                    </a:prstGeom>
                  </pic:spPr>
                </pic:pic>
              </a:graphicData>
            </a:graphic>
          </wp:inline>
        </w:drawing>
      </w:r>
      <w:r w:rsidRPr="00622929">
        <w:rPr>
          <w:noProof/>
        </w:rPr>
        <w:drawing>
          <wp:inline distT="0" distB="0" distL="0" distR="0" wp14:anchorId="2E72C446" wp14:editId="03E07133">
            <wp:extent cx="360000" cy="360000"/>
            <wp:effectExtent l="0" t="0" r="0" b="2540"/>
            <wp:docPr id="191730527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1232" name=""/>
                    <pic:cNvPicPr/>
                  </pic:nvPicPr>
                  <pic:blipFill>
                    <a:blip r:embed="rId15">
                      <a:extLst>
                        <a:ext uri="{96DAC541-7B7A-43D3-8B79-37D633B846F1}">
                          <asvg:svgBlip xmlns:asvg="http://schemas.microsoft.com/office/drawing/2016/SVG/main" r:embed="rId16"/>
                        </a:ext>
                      </a:extLst>
                    </a:blip>
                    <a:stretch>
                      <a:fillRect/>
                    </a:stretch>
                  </pic:blipFill>
                  <pic:spPr>
                    <a:xfrm rot="16200000">
                      <a:off x="0" y="0"/>
                      <a:ext cx="360000" cy="360000"/>
                    </a:xfrm>
                    <a:prstGeom prst="rect">
                      <a:avLst/>
                    </a:prstGeom>
                  </pic:spPr>
                </pic:pic>
              </a:graphicData>
            </a:graphic>
          </wp:inline>
        </w:drawing>
      </w:r>
      <w:r w:rsidRPr="00622929">
        <w:rPr>
          <w:noProof/>
        </w:rPr>
        <w:drawing>
          <wp:inline distT="0" distB="0" distL="0" distR="0" wp14:anchorId="546354BE" wp14:editId="01B6E51A">
            <wp:extent cx="360000" cy="360000"/>
            <wp:effectExtent l="0" t="0" r="0" b="2540"/>
            <wp:docPr id="138002974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5400000">
                      <a:off x="0" y="0"/>
                      <a:ext cx="360000" cy="360000"/>
                    </a:xfrm>
                    <a:prstGeom prst="rect">
                      <a:avLst/>
                    </a:prstGeom>
                  </pic:spPr>
                </pic:pic>
              </a:graphicData>
            </a:graphic>
          </wp:inline>
        </w:drawing>
      </w:r>
    </w:p>
    <w:p w:rsidR="008C0C9C" w:rsidP="008C0C9C" w:rsidRDefault="008C0C9C" w14:paraId="5379CAB1" w14:textId="303825B6">
      <w:pPr>
        <w:pStyle w:val="Paragraphedeliste"/>
        <w:numPr>
          <w:ilvl w:val="0"/>
          <w:numId w:val="38"/>
        </w:numPr>
        <w:tabs>
          <w:tab w:val="left" w:pos="567"/>
        </w:tabs>
        <w:spacing w:after="0" w:line="360" w:lineRule="auto"/>
        <w:jc w:val="both"/>
        <w:rPr>
          <w:rFonts w:ascii="Bahnschrift" w:hAnsi="Bahnschrift"/>
          <w:sz w:val="28"/>
          <w:szCs w:val="28"/>
        </w:rPr>
      </w:pPr>
      <w:r w:rsidRPr="00E07B8E">
        <w:rPr>
          <w:rFonts w:ascii="Bahnschrift" w:hAnsi="Bahnschrift"/>
          <w:sz w:val="28"/>
          <w:szCs w:val="28"/>
        </w:rPr>
        <w:t xml:space="preserve">Ci-dessous une capture, prise en mode plein écran, montrant </w:t>
      </w:r>
      <w:r w:rsidRPr="00E07B8E">
        <w:rPr>
          <w:rFonts w:ascii="Bahnschrift" w:hAnsi="Bahnschrift"/>
          <w:sz w:val="28"/>
          <w:szCs w:val="28"/>
          <w:highlight w:val="yellow"/>
          <w:u w:val="single"/>
        </w:rPr>
        <w:t>l</w:t>
      </w:r>
      <w:r>
        <w:rPr>
          <w:rFonts w:ascii="Bahnschrift" w:hAnsi="Bahnschrift"/>
          <w:sz w:val="28"/>
          <w:szCs w:val="28"/>
          <w:highlight w:val="yellow"/>
          <w:u w:val="single"/>
        </w:rPr>
        <w:t>a</w:t>
      </w:r>
      <w:r w:rsidRPr="00E07B8E">
        <w:rPr>
          <w:rFonts w:ascii="Bahnschrift" w:hAnsi="Bahnschrift"/>
          <w:sz w:val="28"/>
          <w:szCs w:val="28"/>
          <w:highlight w:val="yellow"/>
          <w:u w:val="single"/>
        </w:rPr>
        <w:t xml:space="preserve"> courbe de</w:t>
      </w:r>
      <w:r>
        <w:rPr>
          <w:rFonts w:ascii="Bahnschrift" w:hAnsi="Bahnschrift"/>
          <w:sz w:val="28"/>
          <w:szCs w:val="28"/>
          <w:highlight w:val="yellow"/>
          <w:u w:val="single"/>
        </w:rPr>
        <w:t xml:space="preserve"> la</w:t>
      </w:r>
      <w:r w:rsidRPr="00E07B8E">
        <w:rPr>
          <w:rFonts w:ascii="Bahnschrift" w:hAnsi="Bahnschrift"/>
          <w:sz w:val="28"/>
          <w:szCs w:val="28"/>
          <w:highlight w:val="yellow"/>
          <w:u w:val="single"/>
        </w:rPr>
        <w:t xml:space="preserve"> tension de sortie </w:t>
      </w:r>
      <w:r>
        <w:rPr>
          <w:rFonts w:ascii="Bahnschrift" w:hAnsi="Bahnschrift"/>
          <w:sz w:val="28"/>
          <w:szCs w:val="28"/>
          <w:highlight w:val="yellow"/>
          <w:u w:val="single"/>
        </w:rPr>
        <w:t xml:space="preserve">régulée comme demandé </w:t>
      </w:r>
      <w:r w:rsidRPr="00E07B8E">
        <w:rPr>
          <w:rFonts w:ascii="Bahnschrift" w:hAnsi="Bahnschrift"/>
          <w:sz w:val="28"/>
          <w:szCs w:val="28"/>
          <w:highlight w:val="yellow"/>
          <w:u w:val="single"/>
        </w:rPr>
        <w:t xml:space="preserve">à la question </w:t>
      </w:r>
      <w:r w:rsidR="00622929">
        <w:rPr>
          <w:rFonts w:ascii="Bahnschrift" w:hAnsi="Bahnschrift"/>
          <w:b/>
          <w:bCs/>
          <w:sz w:val="28"/>
          <w:szCs w:val="28"/>
          <w:highlight w:val="yellow"/>
          <w:u w:val="single"/>
        </w:rPr>
        <w:t>7</w:t>
      </w:r>
      <w:r w:rsidRPr="00E07B8E">
        <w:rPr>
          <w:rFonts w:ascii="Bahnschrift" w:hAnsi="Bahnschrift"/>
          <w:b/>
          <w:bCs/>
          <w:sz w:val="28"/>
          <w:szCs w:val="28"/>
          <w:highlight w:val="yellow"/>
          <w:u w:val="single"/>
        </w:rPr>
        <w:t>-</w:t>
      </w:r>
      <w:r>
        <w:rPr>
          <w:rFonts w:ascii="Bahnschrift" w:hAnsi="Bahnschrift"/>
          <w:b/>
          <w:bCs/>
          <w:sz w:val="28"/>
          <w:szCs w:val="28"/>
          <w:highlight w:val="yellow"/>
          <w:u w:val="single"/>
        </w:rPr>
        <w:t>2</w:t>
      </w:r>
      <w:r w:rsidRPr="00E07B8E">
        <w:rPr>
          <w:rFonts w:ascii="Bahnschrift" w:hAnsi="Bahnschrift"/>
          <w:b/>
          <w:bCs/>
          <w:sz w:val="28"/>
          <w:szCs w:val="28"/>
          <w:highlight w:val="yellow"/>
          <w:u w:val="single"/>
        </w:rPr>
        <w:t>/</w:t>
      </w:r>
      <w:r w:rsidRPr="004633D6">
        <w:rPr>
          <w:rFonts w:ascii="Bahnschrift" w:hAnsi="Bahnschrift"/>
          <w:sz w:val="28"/>
          <w:szCs w:val="28"/>
        </w:rPr>
        <w:t>.</w:t>
      </w:r>
      <w:r>
        <w:rPr>
          <w:rFonts w:ascii="Bahnschrift" w:hAnsi="Bahnschrift"/>
          <w:b/>
          <w:bCs/>
          <w:sz w:val="28"/>
          <w:szCs w:val="28"/>
        </w:rPr>
        <w:t xml:space="preserve"> </w:t>
      </w:r>
      <w:r w:rsidRPr="006840B1" w:rsidR="00FD388C">
        <w:rPr>
          <w:rFonts w:ascii="Comic Sans MS" w:hAnsi="Comic Sans MS"/>
          <w:b/>
          <w:bCs/>
          <w:color w:val="FF0000"/>
          <w:sz w:val="24"/>
          <w:szCs w:val="24"/>
        </w:rPr>
        <w:t>(</w:t>
      </w:r>
      <w:r w:rsidR="00FD388C">
        <w:rPr>
          <w:rFonts w:ascii="Comic Sans MS" w:hAnsi="Comic Sans MS"/>
          <w:b/>
          <w:bCs/>
          <w:color w:val="FF0000"/>
          <w:sz w:val="24"/>
          <w:szCs w:val="24"/>
        </w:rPr>
        <w:t>0,5</w:t>
      </w:r>
      <w:r w:rsidRPr="006840B1" w:rsidR="00FD388C">
        <w:rPr>
          <w:rFonts w:ascii="Comic Sans MS" w:hAnsi="Comic Sans MS"/>
          <w:b/>
          <w:bCs/>
          <w:color w:val="FF0000"/>
          <w:sz w:val="24"/>
          <w:szCs w:val="24"/>
        </w:rPr>
        <w:t>p)</w:t>
      </w:r>
    </w:p>
    <w:p w:rsidR="008C0C9C" w:rsidP="008C0C9C" w:rsidRDefault="009B4209" w14:paraId="0261C764" w14:textId="2A510D17">
      <w:pPr>
        <w:pStyle w:val="Paragraphedeliste"/>
        <w:tabs>
          <w:tab w:val="left" w:pos="567"/>
        </w:tabs>
        <w:spacing w:after="0" w:line="360" w:lineRule="auto"/>
        <w:jc w:val="center"/>
        <w:rPr>
          <w:rFonts w:ascii="Bahnschrift" w:hAnsi="Bahnschrift"/>
          <w:sz w:val="28"/>
          <w:szCs w:val="28"/>
        </w:rPr>
        <w:sectPr w:rsidR="008C0C9C" w:rsidSect="008C0C9C">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pPr>
      <w:r w:rsidRPr="009B4209">
        <w:rPr>
          <w:rFonts w:ascii="Bahnschrift" w:hAnsi="Bahnschrift"/>
          <w:sz w:val="28"/>
          <w:szCs w:val="28"/>
        </w:rPr>
        <w:drawing>
          <wp:inline distT="0" distB="0" distL="0" distR="0" wp14:anchorId="026FEAAD" wp14:editId="0AF1681D">
            <wp:extent cx="4961467" cy="4555629"/>
            <wp:effectExtent l="0" t="0" r="0" b="0"/>
            <wp:docPr id="466840007" name="Image 1" descr="Une image contenant capture d’écran, lign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40007" name="Image 1" descr="Une image contenant capture d’écran, ligne, Caractère coloré&#10;&#10;Le contenu généré par l’IA peut être incorrect."/>
                    <pic:cNvPicPr/>
                  </pic:nvPicPr>
                  <pic:blipFill>
                    <a:blip r:embed="rId35"/>
                    <a:stretch>
                      <a:fillRect/>
                    </a:stretch>
                  </pic:blipFill>
                  <pic:spPr>
                    <a:xfrm>
                      <a:off x="0" y="0"/>
                      <a:ext cx="4962451" cy="4556533"/>
                    </a:xfrm>
                    <a:prstGeom prst="rect">
                      <a:avLst/>
                    </a:prstGeom>
                  </pic:spPr>
                </pic:pic>
              </a:graphicData>
            </a:graphic>
          </wp:inline>
        </w:drawing>
      </w:r>
    </w:p>
    <w:p w:rsidRPr="00FE1898" w:rsidR="00FE1898" w:rsidP="00FE1898" w:rsidRDefault="00FE1898" w14:paraId="0C29FC49" w14:textId="3A323B6C">
      <w:pPr>
        <w:pStyle w:val="Paragraphedeliste"/>
        <w:tabs>
          <w:tab w:val="left" w:pos="567"/>
        </w:tabs>
        <w:spacing w:after="0" w:line="360" w:lineRule="auto"/>
        <w:jc w:val="center"/>
        <w:rPr>
          <w:rFonts w:ascii="Bahnschrift" w:hAnsi="Bahnschrift"/>
          <w:sz w:val="28"/>
          <w:szCs w:val="28"/>
        </w:rPr>
      </w:pPr>
      <w:r w:rsidRPr="00622929">
        <w:rPr>
          <w:noProof/>
        </w:rPr>
        <w:drawing>
          <wp:inline distT="0" distB="0" distL="0" distR="0" wp14:anchorId="41C0311F" wp14:editId="0529395F">
            <wp:extent cx="360000" cy="360000"/>
            <wp:effectExtent l="0" t="0" r="2540" b="0"/>
            <wp:docPr id="182875269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16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r w:rsidRPr="00622929">
        <w:rPr>
          <w:noProof/>
        </w:rPr>
        <w:drawing>
          <wp:inline distT="0" distB="0" distL="0" distR="0" wp14:anchorId="198AB374" wp14:editId="7913169E">
            <wp:extent cx="360000" cy="360000"/>
            <wp:effectExtent l="0" t="0" r="2540" b="2540"/>
            <wp:docPr id="114448645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8640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360000" cy="360000"/>
                    </a:xfrm>
                    <a:prstGeom prst="rect">
                      <a:avLst/>
                    </a:prstGeom>
                  </pic:spPr>
                </pic:pic>
              </a:graphicData>
            </a:graphic>
          </wp:inline>
        </w:drawing>
      </w:r>
      <w:r>
        <w:rPr>
          <w:noProof/>
        </w:rPr>
        <w:drawing>
          <wp:inline distT="0" distB="0" distL="0" distR="0" wp14:anchorId="6C57B56A" wp14:editId="7BD793D2">
            <wp:extent cx="360000" cy="360000"/>
            <wp:effectExtent l="0" t="0" r="2540" b="2540"/>
            <wp:docPr id="69239734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8706" name=""/>
                    <pic:cNvPicPr/>
                  </pic:nvPicPr>
                  <pic:blipFill>
                    <a:blip r:embed="rId26">
                      <a:extLst>
                        <a:ext uri="{96DAC541-7B7A-43D3-8B79-37D633B846F1}">
                          <asvg:svgBlip xmlns:asvg="http://schemas.microsoft.com/office/drawing/2016/SVG/main" r:embed="rId27"/>
                        </a:ext>
                      </a:extLst>
                    </a:blip>
                    <a:stretch>
                      <a:fillRect/>
                    </a:stretch>
                  </pic:blipFill>
                  <pic:spPr>
                    <a:xfrm rot="5400000">
                      <a:off x="0" y="0"/>
                      <a:ext cx="360000" cy="360000"/>
                    </a:xfrm>
                    <a:prstGeom prst="rect">
                      <a:avLst/>
                    </a:prstGeom>
                  </pic:spPr>
                </pic:pic>
              </a:graphicData>
            </a:graphic>
          </wp:inline>
        </w:drawing>
      </w:r>
      <w:r w:rsidRPr="00622929">
        <w:rPr>
          <w:noProof/>
        </w:rPr>
        <w:drawing>
          <wp:inline distT="0" distB="0" distL="0" distR="0" wp14:anchorId="184EEA49" wp14:editId="267EA3E6">
            <wp:extent cx="360000" cy="360000"/>
            <wp:effectExtent l="19050" t="0" r="2540" b="0"/>
            <wp:docPr id="41803656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10640797">
                      <a:off x="0" y="0"/>
                      <a:ext cx="360000" cy="360000"/>
                    </a:xfrm>
                    <a:prstGeom prst="rect">
                      <a:avLst/>
                    </a:prstGeom>
                  </pic:spPr>
                </pic:pic>
              </a:graphicData>
            </a:graphic>
          </wp:inline>
        </w:drawing>
      </w:r>
      <w:r w:rsidRPr="00622929">
        <w:rPr>
          <w:noProof/>
        </w:rPr>
        <w:drawing>
          <wp:inline distT="0" distB="0" distL="0" distR="0" wp14:anchorId="63627CEE" wp14:editId="545F9026">
            <wp:extent cx="360000" cy="360000"/>
            <wp:effectExtent l="0" t="0" r="0" b="2540"/>
            <wp:docPr id="162536428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1232" name=""/>
                    <pic:cNvPicPr/>
                  </pic:nvPicPr>
                  <pic:blipFill>
                    <a:blip r:embed="rId15">
                      <a:extLst>
                        <a:ext uri="{96DAC541-7B7A-43D3-8B79-37D633B846F1}">
                          <asvg:svgBlip xmlns:asvg="http://schemas.microsoft.com/office/drawing/2016/SVG/main" r:embed="rId16"/>
                        </a:ext>
                      </a:extLst>
                    </a:blip>
                    <a:stretch>
                      <a:fillRect/>
                    </a:stretch>
                  </pic:blipFill>
                  <pic:spPr>
                    <a:xfrm rot="16200000">
                      <a:off x="0" y="0"/>
                      <a:ext cx="360000" cy="360000"/>
                    </a:xfrm>
                    <a:prstGeom prst="rect">
                      <a:avLst/>
                    </a:prstGeom>
                  </pic:spPr>
                </pic:pic>
              </a:graphicData>
            </a:graphic>
          </wp:inline>
        </w:drawing>
      </w:r>
      <w:r w:rsidRPr="00622929">
        <w:rPr>
          <w:noProof/>
        </w:rPr>
        <w:drawing>
          <wp:inline distT="0" distB="0" distL="0" distR="0" wp14:anchorId="7129EBE7" wp14:editId="704BDE8C">
            <wp:extent cx="360000" cy="360000"/>
            <wp:effectExtent l="0" t="0" r="0" b="2540"/>
            <wp:docPr id="24398797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0296" name=""/>
                    <pic:cNvPicPr/>
                  </pic:nvPicPr>
                  <pic:blipFill>
                    <a:blip r:embed="rId22">
                      <a:extLst>
                        <a:ext uri="{96DAC541-7B7A-43D3-8B79-37D633B846F1}">
                          <asvg:svgBlip xmlns:asvg="http://schemas.microsoft.com/office/drawing/2016/SVG/main" r:embed="rId23"/>
                        </a:ext>
                      </a:extLst>
                    </a:blip>
                    <a:stretch>
                      <a:fillRect/>
                    </a:stretch>
                  </pic:blipFill>
                  <pic:spPr>
                    <a:xfrm rot="5400000">
                      <a:off x="0" y="0"/>
                      <a:ext cx="360000" cy="360000"/>
                    </a:xfrm>
                    <a:prstGeom prst="rect">
                      <a:avLst/>
                    </a:prstGeom>
                  </pic:spPr>
                </pic:pic>
              </a:graphicData>
            </a:graphic>
          </wp:inline>
        </w:drawing>
      </w:r>
    </w:p>
    <w:p w:rsidRPr="006840B1" w:rsidR="008C0C9C" w:rsidP="008C0C9C" w:rsidRDefault="008C0C9C" w14:paraId="172F6AA9" w14:textId="188497E9">
      <w:pPr>
        <w:pStyle w:val="Paragraphedeliste"/>
        <w:numPr>
          <w:ilvl w:val="0"/>
          <w:numId w:val="38"/>
        </w:numPr>
        <w:tabs>
          <w:tab w:val="left" w:pos="0"/>
        </w:tabs>
        <w:spacing w:after="0" w:line="360" w:lineRule="auto"/>
        <w:jc w:val="both"/>
        <w:rPr>
          <w:rFonts w:ascii="Bahnschrift" w:hAnsi="Bahnschrift"/>
          <w:sz w:val="28"/>
          <w:szCs w:val="28"/>
        </w:rPr>
      </w:pPr>
      <w:r>
        <w:rPr>
          <w:rFonts w:ascii="Bahnschrift" w:hAnsi="Bahnschrift"/>
          <w:sz w:val="28"/>
          <w:szCs w:val="28"/>
        </w:rPr>
        <w:t xml:space="preserve">Ci-dessous </w:t>
      </w:r>
      <w:r w:rsidRPr="00F941AD">
        <w:rPr>
          <w:rFonts w:ascii="Bahnschrift" w:hAnsi="Bahnschrift"/>
          <w:sz w:val="28"/>
          <w:szCs w:val="28"/>
          <w:highlight w:val="yellow"/>
          <w:u w:val="single"/>
        </w:rPr>
        <w:t>ma justification de</w:t>
      </w:r>
      <w:r>
        <w:rPr>
          <w:rFonts w:ascii="Bahnschrift" w:hAnsi="Bahnschrift"/>
          <w:sz w:val="28"/>
          <w:szCs w:val="28"/>
          <w:highlight w:val="yellow"/>
          <w:u w:val="single"/>
        </w:rPr>
        <w:t xml:space="preserve"> la</w:t>
      </w:r>
      <w:r w:rsidRPr="00F941AD">
        <w:rPr>
          <w:rFonts w:ascii="Bahnschrift" w:hAnsi="Bahnschrift"/>
          <w:sz w:val="28"/>
          <w:szCs w:val="28"/>
          <w:highlight w:val="yellow"/>
          <w:u w:val="single"/>
        </w:rPr>
        <w:t xml:space="preserve"> courbe de la tension de sortie </w:t>
      </w:r>
      <w:r>
        <w:rPr>
          <w:rFonts w:ascii="Bahnschrift" w:hAnsi="Bahnschrift"/>
          <w:sz w:val="28"/>
          <w:szCs w:val="28"/>
          <w:highlight w:val="yellow"/>
          <w:u w:val="single"/>
        </w:rPr>
        <w:t>régulée, en réponse à la question</w:t>
      </w:r>
      <w:r w:rsidRPr="00F941AD">
        <w:rPr>
          <w:rFonts w:ascii="Bahnschrift" w:hAnsi="Bahnschrift"/>
          <w:sz w:val="28"/>
          <w:szCs w:val="28"/>
          <w:highlight w:val="yellow"/>
          <w:u w:val="single"/>
        </w:rPr>
        <w:t xml:space="preserve"> </w:t>
      </w:r>
      <w:r w:rsidR="00622929">
        <w:rPr>
          <w:rFonts w:ascii="Bahnschrift" w:hAnsi="Bahnschrift"/>
          <w:b/>
          <w:bCs/>
          <w:sz w:val="28"/>
          <w:szCs w:val="28"/>
          <w:highlight w:val="yellow"/>
          <w:u w:val="single"/>
        </w:rPr>
        <w:t>7</w:t>
      </w:r>
      <w:r w:rsidRPr="00F941AD">
        <w:rPr>
          <w:rFonts w:ascii="Bahnschrift" w:hAnsi="Bahnschrift"/>
          <w:b/>
          <w:bCs/>
          <w:sz w:val="28"/>
          <w:szCs w:val="28"/>
          <w:highlight w:val="yellow"/>
          <w:u w:val="single"/>
        </w:rPr>
        <w:t>-</w:t>
      </w:r>
      <w:r>
        <w:rPr>
          <w:rFonts w:ascii="Bahnschrift" w:hAnsi="Bahnschrift"/>
          <w:b/>
          <w:bCs/>
          <w:sz w:val="28"/>
          <w:szCs w:val="28"/>
          <w:highlight w:val="yellow"/>
          <w:u w:val="single"/>
        </w:rPr>
        <w:t>3</w:t>
      </w:r>
      <w:r w:rsidRPr="00622929">
        <w:rPr>
          <w:rFonts w:ascii="Bahnschrift" w:hAnsi="Bahnschrift"/>
          <w:sz w:val="28"/>
          <w:szCs w:val="28"/>
          <w:highlight w:val="yellow"/>
          <w:u w:val="single"/>
        </w:rPr>
        <w:t>/</w:t>
      </w:r>
      <w:r w:rsidRPr="00622929">
        <w:rPr>
          <w:rFonts w:ascii="Bahnschrift" w:hAnsi="Bahnschrift"/>
          <w:sz w:val="28"/>
          <w:szCs w:val="28"/>
        </w:rPr>
        <w:t>.</w:t>
      </w:r>
      <w:r w:rsidRPr="00622929" w:rsidR="00622929">
        <w:rPr>
          <w:rFonts w:ascii="Bahnschrift" w:hAnsi="Bahnschrift"/>
          <w:sz w:val="28"/>
          <w:szCs w:val="28"/>
        </w:rPr>
        <w:t xml:space="preserve"> Je précise aussi les améliorations qui ont été apportées au circuit de l’alimentation électronique linéaire et leur utilité.</w:t>
      </w:r>
      <w:r w:rsidRPr="00622929">
        <w:rPr>
          <w:rFonts w:ascii="Bahnschrift" w:hAnsi="Bahnschrift"/>
          <w:sz w:val="28"/>
          <w:szCs w:val="28"/>
        </w:rPr>
        <w:t xml:space="preserve"> </w:t>
      </w:r>
      <w:r w:rsidRPr="006840B1">
        <w:rPr>
          <w:rFonts w:ascii="Comic Sans MS" w:hAnsi="Comic Sans MS"/>
          <w:b/>
          <w:bCs/>
          <w:color w:val="FF0000"/>
          <w:sz w:val="24"/>
          <w:szCs w:val="24"/>
        </w:rPr>
        <w:t>(</w:t>
      </w:r>
      <w:r>
        <w:rPr>
          <w:rFonts w:ascii="Comic Sans MS" w:hAnsi="Comic Sans MS"/>
          <w:b/>
          <w:bCs/>
          <w:color w:val="FF0000"/>
          <w:sz w:val="24"/>
          <w:szCs w:val="24"/>
        </w:rPr>
        <w:t>1</w:t>
      </w:r>
      <w:r w:rsidRPr="006840B1">
        <w:rPr>
          <w:rFonts w:ascii="Comic Sans MS" w:hAnsi="Comic Sans MS"/>
          <w:b/>
          <w:bCs/>
          <w:color w:val="FF0000"/>
          <w:sz w:val="24"/>
          <w:szCs w:val="24"/>
        </w:rPr>
        <w:t>p)</w:t>
      </w:r>
    </w:p>
    <w:p w:rsidRPr="00BC0829" w:rsidR="00ED7A10" w:rsidP="00FD388C" w:rsidRDefault="008C0C9C" w14:paraId="02AD5B4B" w14:textId="3C5AC11F">
      <w:pPr>
        <w:tabs>
          <w:tab w:val="center" w:pos="7001"/>
          <w:tab w:val="left" w:pos="7488"/>
        </w:tabs>
        <w:ind w:left="567"/>
        <w:rPr>
          <w:rFonts w:ascii="Bahnschrift" w:hAnsi="Bahnschrift"/>
          <w:sz w:val="28"/>
          <w:szCs w:val="28"/>
        </w:rPr>
      </w:pPr>
      <w:r>
        <w:rPr>
          <w:rFonts w:ascii="Bahnschrift" w:hAnsi="Bahnschrift"/>
          <w:noProof/>
          <w:sz w:val="28"/>
          <w:szCs w:val="28"/>
        </w:rPr>
        <mc:AlternateContent>
          <mc:Choice Requires="wps">
            <w:drawing>
              <wp:inline distT="0" distB="0" distL="0" distR="0" wp14:anchorId="1A8433AA" wp14:editId="4577B62D">
                <wp:extent cx="8640000" cy="4297680"/>
                <wp:effectExtent l="0" t="0" r="27940" b="26670"/>
                <wp:docPr id="1044390776" name="Zone de texte 9"/>
                <wp:cNvGraphicFramePr/>
                <a:graphic xmlns:a="http://schemas.openxmlformats.org/drawingml/2006/main">
                  <a:graphicData uri="http://schemas.microsoft.com/office/word/2010/wordprocessingShape">
                    <wps:wsp>
                      <wps:cNvSpPr txBox="1"/>
                      <wps:spPr>
                        <a:xfrm>
                          <a:off x="0" y="0"/>
                          <a:ext cx="8640000" cy="4297680"/>
                        </a:xfrm>
                        <a:prstGeom prst="rect">
                          <a:avLst/>
                        </a:prstGeom>
                        <a:noFill/>
                        <a:ln w="1270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Pr="00664C34" w:rsidR="008C0C9C" w:rsidP="008C0C9C" w:rsidRDefault="008C0C9C" w14:paraId="740B2E75" w14:textId="77777777">
                            <w:pPr>
                              <w:spacing w:line="360" w:lineRule="auto"/>
                              <w:jc w:val="both"/>
                              <w:rPr>
                                <w:color w:val="3333FF"/>
                              </w:rPr>
                            </w:pPr>
                            <w:r w:rsidRPr="00D62B0B">
                              <w:rPr>
                                <w:rFonts w:ascii="Bahnschrift" w:hAnsi="Bahnschrift"/>
                                <w:color w:val="3333FF"/>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63F576EC">
              <v:shape id="_x0000_s1031" style="width:680.3pt;height:338.4pt;visibility:visible;mso-wrap-style:square;mso-left-percent:-10001;mso-top-percent:-10001;mso-position-horizontal:absolute;mso-position-horizontal-relative:char;mso-position-vertical:absolute;mso-position-vertical-relative:line;mso-left-percent:-10001;mso-top-percent:-10001;v-text-anchor:top" filled="f"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" w14:anchorId="1A8433AA">
                <v:textbox>
                  <w:txbxContent>
                    <w:p w:rsidRPr="00664C34" w:rsidR="008C0C9C" w:rsidP="008C0C9C" w:rsidRDefault="008C0C9C" w14:paraId="16A33B62" w14:textId="77777777">
                      <w:pPr>
                        <w:spacing w:line="360" w:lineRule="auto"/>
                        <w:jc w:val="both"/>
                        <w:rPr>
                          <w:color w:val="3333FF"/>
                        </w:rPr>
                      </w:pPr>
                      <w:r w:rsidRPr="00D62B0B">
                        <w:rPr>
                          <w:rFonts w:ascii="Bahnschrift" w:hAnsi="Bahnschrift"/>
                          <w:color w:val="3333FF"/>
                          <w:sz w:val="28"/>
                          <w:szCs w:val="28"/>
                        </w:rPr>
                        <w:t>………………………………………..</w:t>
                      </w:r>
                    </w:p>
                  </w:txbxContent>
                </v:textbox>
                <w10:anchorlock/>
              </v:shape>
            </w:pict>
          </mc:Fallback>
        </mc:AlternateContent>
      </w:r>
    </w:p>
    <w:sectPr w:rsidRPr="00BC0829" w:rsidR="00ED7A10" w:rsidSect="0081497A">
      <w:pgSz w:w="16838" w:h="11906" w:orient="landscape" w:code="9"/>
      <w:pgMar w:top="1418" w:right="1418" w:bottom="1418" w:left="1418" w:header="57" w:footer="57" w:gutter="0"/>
      <w:pgBorders w:offsetFrom="page">
        <w:top w:val="single" w:color="000000" w:themeColor="text1" w:sz="2" w:space="24"/>
        <w:left w:val="single" w:color="000000" w:themeColor="text1" w:sz="2" w:space="24"/>
        <w:bottom w:val="single" w:color="000000" w:themeColor="text1" w:sz="2" w:space="24"/>
        <w:right w:val="single" w:color="000000" w:themeColor="text1" w:sz="2"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1527" w:rsidP="00CC7125" w:rsidRDefault="00D11527" w14:paraId="0F217213" w14:textId="77777777">
      <w:pPr>
        <w:spacing w:after="0" w:line="240" w:lineRule="auto"/>
      </w:pPr>
      <w:r>
        <w:rPr>
          <w:lang w:val="en"/>
        </w:rPr>
        <w:separator/>
      </w:r>
    </w:p>
  </w:endnote>
  <w:endnote w:type="continuationSeparator" w:id="0">
    <w:p w:rsidR="00D11527" w:rsidP="00CC7125" w:rsidRDefault="00D11527" w14:paraId="5D496C2E" w14:textId="77777777">
      <w:pPr>
        <w:spacing w:after="0" w:line="240" w:lineRule="auto"/>
      </w:pPr>
      <w:r>
        <w:rPr>
          <w:lang w:val="e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aford Display">
    <w:charset w:val="00"/>
    <w:family w:val="auto"/>
    <w:pitch w:val="variable"/>
    <w:sig w:usb0="80000003" w:usb1="00000001" w:usb2="00000000" w:usb3="00000000" w:csb0="00000001" w:csb1="00000000"/>
  </w:font>
  <w:font w:name="DS-Digital">
    <w:altName w:val="Calibri"/>
    <w:charset w:val="00"/>
    <w:family w:val="auto"/>
    <w:pitch w:val="variable"/>
    <w:sig w:usb0="00000003" w:usb1="00000000" w:usb2="00000000" w:usb3="00000000" w:csb0="00000001" w:csb1="00000000"/>
  </w:font>
  <w:font w:name="Amasis MT Pro Black">
    <w:altName w:val="Amasis MT Pro Black"/>
    <w:charset w:val="00"/>
    <w:family w:val="roman"/>
    <w:pitch w:val="variable"/>
    <w:sig w:usb0="A00000AF" w:usb1="4000205B" w:usb2="00000000" w:usb3="00000000" w:csb0="00000093" w:csb1="00000000"/>
  </w:font>
  <w:font w:name="Jumble">
    <w:altName w:val="Jumble"/>
    <w:charset w:val="00"/>
    <w:family w:val="auto"/>
    <w:pitch w:val="variable"/>
    <w:sig w:usb0="8000002F" w:usb1="1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1497A" w:rsidR="00B614A1" w:rsidP="0081497A" w:rsidRDefault="00B614A1" w14:paraId="1EBDD48D" w14:textId="34DACE6B">
    <w:pPr>
      <w:shd w:val="clear" w:color="auto" w:fill="FFFFFF" w:themeFill="background1"/>
      <w:tabs>
        <w:tab w:val="center" w:pos="4405"/>
        <w:tab w:val="center" w:pos="4550"/>
        <w:tab w:val="left" w:pos="5818"/>
      </w:tabs>
      <w:ind w:right="-32"/>
      <w:jc w:val="center"/>
      <w:rPr>
        <w:rFonts w:ascii="DS-Digital" w:hAnsi="DS-Digital"/>
        <w:b/>
        <w:bCs/>
        <w:color w:val="3333FF"/>
        <w:sz w:val="20"/>
        <w:szCs w:val="20"/>
        <w:lang w:val="en"/>
      </w:rPr>
    </w:pPr>
    <w:r w:rsidRPr="0081497A">
      <w:rPr>
        <w:rFonts w:ascii="DS-Digital" w:hAnsi="DS-Digital"/>
        <w:b/>
        <w:bCs/>
        <w:color w:val="3333FF"/>
        <w:sz w:val="20"/>
        <w:szCs w:val="20"/>
        <w:lang w:val="en"/>
      </w:rPr>
      <w:t xml:space="preserve">AREZKI HAMITOUCHE                </w:t>
    </w:r>
    <w:r w:rsidRPr="0081497A">
      <w:rPr>
        <w:rFonts w:ascii="DS-Digital" w:hAnsi="DS-Digital"/>
        <w:b/>
        <w:bCs/>
        <w:color w:val="3333FF"/>
        <w:sz w:val="20"/>
        <w:szCs w:val="20"/>
        <w:lang w:val="en"/>
      </w:rPr>
      <w:tab/>
    </w:r>
    <w:r w:rsidRPr="0081497A">
      <w:rPr>
        <w:rFonts w:ascii="DS-Digital" w:hAnsi="DS-Digital"/>
        <w:b/>
        <w:bCs/>
        <w:color w:val="3333FF"/>
        <w:sz w:val="20"/>
        <w:szCs w:val="20"/>
        <w:lang w:val="en"/>
      </w:rPr>
      <w:t xml:space="preserve">                                                                                                                                                                                                                                         PAGE </w:t>
    </w:r>
    <w:r w:rsidRPr="0081497A">
      <w:rPr>
        <w:rFonts w:ascii="DS-Digital" w:hAnsi="DS-Digital"/>
        <w:b/>
        <w:bCs/>
        <w:color w:val="3333FF"/>
        <w:sz w:val="20"/>
        <w:szCs w:val="20"/>
        <w:lang w:val="en"/>
      </w:rPr>
      <w:fldChar w:fldCharType="begin"/>
    </w:r>
    <w:r w:rsidRPr="0081497A">
      <w:rPr>
        <w:rFonts w:ascii="DS-Digital" w:hAnsi="DS-Digital"/>
        <w:b/>
        <w:bCs/>
        <w:color w:val="3333FF"/>
        <w:sz w:val="20"/>
        <w:szCs w:val="20"/>
        <w:lang w:val="en"/>
      </w:rPr>
      <w:instrText>PAGE  \* Arabic  \* MERGEFORMAT</w:instrText>
    </w:r>
    <w:r w:rsidRPr="0081497A">
      <w:rPr>
        <w:rFonts w:ascii="DS-Digital" w:hAnsi="DS-Digital"/>
        <w:b/>
        <w:bCs/>
        <w:color w:val="3333FF"/>
        <w:sz w:val="20"/>
        <w:szCs w:val="20"/>
        <w:lang w:val="en"/>
      </w:rPr>
      <w:fldChar w:fldCharType="separate"/>
    </w:r>
    <w:r w:rsidRPr="0081497A">
      <w:rPr>
        <w:rFonts w:ascii="DS-Digital" w:hAnsi="DS-Digital"/>
        <w:b/>
        <w:bCs/>
        <w:color w:val="3333FF"/>
        <w:sz w:val="20"/>
        <w:szCs w:val="20"/>
        <w:lang w:val="en"/>
      </w:rPr>
      <w:t>1</w:t>
    </w:r>
    <w:r w:rsidRPr="0081497A">
      <w:rPr>
        <w:rFonts w:ascii="DS-Digital" w:hAnsi="DS-Digital"/>
        <w:b/>
        <w:bCs/>
        <w:color w:val="3333FF"/>
        <w:sz w:val="20"/>
        <w:szCs w:val="20"/>
        <w:lang w:val="en"/>
      </w:rPr>
      <w:fldChar w:fldCharType="end"/>
    </w:r>
  </w:p>
  <w:p w:rsidRPr="000F3161" w:rsidR="00B614A1" w:rsidP="0081497A" w:rsidRDefault="00B614A1" w14:paraId="738FF3E5" w14:textId="77777777">
    <w:pPr>
      <w:shd w:val="clear" w:color="auto" w:fill="FFFFFF" w:themeFill="background1"/>
      <w:tabs>
        <w:tab w:val="center" w:pos="4405"/>
        <w:tab w:val="center" w:pos="4550"/>
        <w:tab w:val="left" w:pos="5818"/>
      </w:tabs>
      <w:ind w:right="260"/>
      <w:jc w:val="center"/>
      <w:rPr>
        <w:rFonts w:ascii="DS-Digital" w:hAnsi="DS-Digital"/>
        <w:b/>
        <w:bCs/>
        <w:color w:val="323E4F" w:themeColor="text2" w:themeShade="BF"/>
        <w:sz w:val="20"/>
        <w:szCs w:val="20"/>
        <w:lang w:val="e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1527" w:rsidP="00CC7125" w:rsidRDefault="00D11527" w14:paraId="28A40FE5" w14:textId="77777777">
      <w:pPr>
        <w:spacing w:after="0" w:line="240" w:lineRule="auto"/>
      </w:pPr>
      <w:r>
        <w:rPr>
          <w:lang w:val="en"/>
        </w:rPr>
        <w:separator/>
      </w:r>
    </w:p>
  </w:footnote>
  <w:footnote w:type="continuationSeparator" w:id="0">
    <w:p w:rsidR="00D11527" w:rsidP="00CC7125" w:rsidRDefault="00D11527" w14:paraId="300BBD68" w14:textId="77777777">
      <w:pPr>
        <w:spacing w:after="0" w:line="240" w:lineRule="auto"/>
      </w:pPr>
      <w:r>
        <w:rPr>
          <w:lang w:val="e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9E40F8" w:rsidR="00B614A1" w:rsidP="009E40F8" w:rsidRDefault="00B614A1" w14:paraId="391697F0" w14:textId="77777777">
    <w:pPr>
      <w:pStyle w:val="En-tte"/>
      <w:jc w:val="right"/>
      <w:rPr>
        <w:rFonts w:ascii="Jumble" w:hAnsi="Jumble"/>
      </w:rPr>
    </w:pPr>
    <w:r w:rsidRPr="009E40F8">
      <w:rPr>
        <w:rFonts w:ascii="Jumble" w:hAnsi="Jumble"/>
        <w:noProof/>
        <w:lang w:val="en"/>
      </w:rPr>
      <mc:AlternateContent>
        <mc:Choice Requires="wps">
          <w:drawing>
            <wp:anchor distT="0" distB="0" distL="114300" distR="114300" simplePos="0" relativeHeight="251680768" behindDoc="0" locked="0" layoutInCell="0" allowOverlap="1" wp14:anchorId="32CFA908" wp14:editId="34E3C05B">
              <wp:simplePos x="0" y="0"/>
              <wp:positionH relativeFrom="margin">
                <wp:posOffset>-2540</wp:posOffset>
              </wp:positionH>
              <wp:positionV relativeFrom="topMargin">
                <wp:posOffset>359410</wp:posOffset>
              </wp:positionV>
              <wp:extent cx="5943600" cy="170815"/>
              <wp:effectExtent l="0" t="0" r="0" b="6350"/>
              <wp:wrapNone/>
              <wp:docPr id="7" name="Zone de texte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1497A" w:rsidR="00B614A1" w:rsidP="0081497A" w:rsidRDefault="00216E21" w14:paraId="50C286AD" w14:textId="572E804F">
                          <w:pPr>
                            <w:pBdr>
                              <w:top w:val="single" w:color="FFFFFF" w:themeColor="background1" w:sz="4" w:space="1"/>
                              <w:left w:val="single" w:color="FFFFFF" w:themeColor="background1" w:sz="4" w:space="4"/>
                              <w:bottom w:val="single" w:color="FFFFFF" w:themeColor="background1" w:sz="4" w:space="1"/>
                              <w:right w:val="single" w:color="FFFFFF" w:themeColor="background1" w:sz="4" w:space="4"/>
                            </w:pBdr>
                            <w:shd w:val="clear" w:color="595959" w:themeColor="text1" w:themeTint="A6" w:fill="FFFFFF" w:themeFill="background1"/>
                            <w:tabs>
                              <w:tab w:val="left" w:pos="567"/>
                              <w:tab w:val="left" w:pos="4536"/>
                            </w:tabs>
                            <w:spacing w:after="0" w:line="240" w:lineRule="auto"/>
                            <w:rPr>
                              <w:rFonts w:ascii="DS-Digital" w:hAnsi="DS-Digital"/>
                              <w:color w:val="3333FF"/>
                              <w:sz w:val="20"/>
                              <w:szCs w:val="20"/>
                            </w:rPr>
                          </w:pPr>
                          <w:proofErr w:type="gramStart"/>
                          <w:r w:rsidRPr="0081497A">
                            <w:rPr>
                              <w:rFonts w:ascii="DS-Digital" w:hAnsi="DS-Digital"/>
                              <w:b/>
                              <w:color w:val="3333FF"/>
                              <w:sz w:val="20"/>
                              <w:szCs w:val="20"/>
                            </w:rPr>
                            <w:t>ELECTRONIQUE  ANALOGIQUE</w:t>
                          </w:r>
                          <w:proofErr w:type="gramEnd"/>
                          <w:r w:rsidRPr="0081497A">
                            <w:rPr>
                              <w:rFonts w:ascii="DS-Digital" w:hAnsi="DS-Digital"/>
                              <w:b/>
                              <w:color w:val="3333FF"/>
                              <w:sz w:val="20"/>
                              <w:szCs w:val="20"/>
                            </w:rPr>
                            <w:t xml:space="preserve">  1                                                               </w:t>
                          </w:r>
                          <w:r w:rsidRPr="0081497A" w:rsidR="0014182B">
                            <w:rPr>
                              <w:rFonts w:ascii="DS-Digital" w:hAnsi="DS-Digital"/>
                              <w:b/>
                              <w:color w:val="3333FF"/>
                              <w:sz w:val="20"/>
                              <w:szCs w:val="20"/>
                            </w:rPr>
                            <w:t xml:space="preserve">  </w:t>
                          </w:r>
                          <w:r w:rsidRPr="0081497A">
                            <w:rPr>
                              <w:rFonts w:ascii="DS-Digital" w:hAnsi="DS-Digital"/>
                              <w:b/>
                              <w:color w:val="3333FF"/>
                              <w:sz w:val="20"/>
                              <w:szCs w:val="20"/>
                            </w:rPr>
                            <w:t xml:space="preserve">  </w:t>
                          </w:r>
                          <w:r w:rsidRPr="0081497A" w:rsidR="005545B9">
                            <w:rPr>
                              <w:rFonts w:ascii="DS-Digital" w:hAnsi="DS-Digital"/>
                              <w:b/>
                              <w:color w:val="3333FF"/>
                              <w:sz w:val="20"/>
                              <w:szCs w:val="20"/>
                            </w:rPr>
                            <w:t xml:space="preserve">     </w:t>
                          </w:r>
                          <w:r w:rsidR="00CA1156">
                            <w:rPr>
                              <w:rFonts w:ascii="DS-Digital" w:hAnsi="DS-Digital"/>
                              <w:b/>
                              <w:color w:val="3333FF"/>
                              <w:sz w:val="20"/>
                              <w:szCs w:val="20"/>
                            </w:rPr>
                            <w:t xml:space="preserve">           DEVOIR </w:t>
                          </w:r>
                          <w:bookmarkStart w:name="_Hlk212440911" w:id="2"/>
                          <w:r w:rsidRPr="0081497A" w:rsidR="00CA1156">
                            <w:rPr>
                              <w:rFonts w:ascii="DS-Digital" w:hAnsi="DS-Digital"/>
                              <w:b/>
                              <w:color w:val="3333FF"/>
                              <w:sz w:val="20"/>
                              <w:szCs w:val="20"/>
                            </w:rPr>
                            <w:t>–</w:t>
                          </w:r>
                          <w:bookmarkEnd w:id="2"/>
                          <w:r w:rsidR="00CA1156">
                            <w:rPr>
                              <w:rFonts w:ascii="DS-Digital" w:hAnsi="DS-Digital"/>
                              <w:b/>
                              <w:color w:val="3333FF"/>
                              <w:sz w:val="20"/>
                              <w:szCs w:val="20"/>
                            </w:rPr>
                            <w:t xml:space="preserve"> TP</w:t>
                          </w:r>
                          <w:r w:rsidRPr="0081497A" w:rsidR="005545B9">
                            <w:rPr>
                              <w:rFonts w:ascii="DS-Digital" w:hAnsi="DS-Digital"/>
                              <w:b/>
                              <w:color w:val="3333FF"/>
                              <w:sz w:val="20"/>
                              <w:szCs w:val="20"/>
                            </w:rPr>
                            <w:t xml:space="preserve">   </w:t>
                          </w:r>
                          <w:r w:rsidRPr="0081497A">
                            <w:rPr>
                              <w:rFonts w:ascii="DS-Digital" w:hAnsi="DS-Digital"/>
                              <w:b/>
                              <w:color w:val="3333FF"/>
                              <w:sz w:val="20"/>
                              <w:szCs w:val="20"/>
                            </w:rPr>
                            <w:tab/>
                          </w:r>
                          <w:r w:rsidRPr="0081497A">
                            <w:rPr>
                              <w:rFonts w:ascii="DS-Digital" w:hAnsi="DS-Digital"/>
                              <w:b/>
                              <w:color w:val="3333FF"/>
                              <w:sz w:val="20"/>
                              <w:szCs w:val="20"/>
                            </w:rPr>
                            <w:tab/>
                          </w:r>
                          <w:r w:rsidRPr="0081497A">
                            <w:rPr>
                              <w:rFonts w:ascii="DS-Digital" w:hAnsi="DS-Digital"/>
                              <w:b/>
                              <w:color w:val="3333FF"/>
                              <w:sz w:val="20"/>
                              <w:szCs w:val="20"/>
                            </w:rPr>
                            <w:tab/>
                          </w:r>
                          <w:r w:rsidRPr="0081497A">
                            <w:rPr>
                              <w:rFonts w:ascii="DS-Digital" w:hAnsi="DS-Digital"/>
                              <w:b/>
                              <w:color w:val="3333FF"/>
                              <w:sz w:val="20"/>
                              <w:szCs w:val="20"/>
                            </w:rPr>
                            <w:t xml:space="preserve">              </w:t>
                          </w:r>
                          <w:r w:rsidR="00CA1156">
                            <w:rPr>
                              <w:rFonts w:ascii="DS-Digital" w:hAnsi="DS-Digital"/>
                              <w:b/>
                              <w:color w:val="3333FF"/>
                              <w:sz w:val="20"/>
                              <w:szCs w:val="20"/>
                            </w:rPr>
                            <w:t xml:space="preserve">          SIMULATION   DES   DIODES   SUR   LTSPICE </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w14:anchorId="4767B9AF">
            <v:shapetype id="_x0000_t202" coordsize="21600,21600" o:spt="202" path="m,l,21600r21600,l21600,xe" w14:anchorId="32CFA908">
              <v:stroke joinstyle="miter"/>
              <v:path gradientshapeok="t" o:connecttype="rect"/>
            </v:shapetype>
            <v:shape id="Zone de texte 218" style="position:absolute;left:0;text-align:left;margin-left:-.2pt;margin-top:28.3pt;width:468pt;height:13.45pt;z-index:251680768;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spid="_x0000_s1032"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">
              <v:textbox style="mso-fit-shape-to-text:t" inset=",0,,0">
                <w:txbxContent>
                  <w:p w:rsidRPr="0081497A" w:rsidR="00B614A1" w:rsidP="0081497A" w:rsidRDefault="00216E21" w14:paraId="022CC8D4" w14:textId="572E804F">
                    <w:pPr>
                      <w:pBdr>
                        <w:top w:val="single" w:color="FFFFFF" w:themeColor="background1" w:sz="4" w:space="1"/>
                        <w:left w:val="single" w:color="FFFFFF" w:themeColor="background1" w:sz="4" w:space="4"/>
                        <w:bottom w:val="single" w:color="FFFFFF" w:themeColor="background1" w:sz="4" w:space="1"/>
                        <w:right w:val="single" w:color="FFFFFF" w:themeColor="background1" w:sz="4" w:space="4"/>
                      </w:pBdr>
                      <w:shd w:val="clear" w:color="595959" w:themeColor="text1" w:themeTint="A6" w:fill="FFFFFF" w:themeFill="background1"/>
                      <w:tabs>
                        <w:tab w:val="left" w:pos="567"/>
                        <w:tab w:val="left" w:pos="4536"/>
                      </w:tabs>
                      <w:spacing w:after="0" w:line="240" w:lineRule="auto"/>
                      <w:rPr>
                        <w:rFonts w:ascii="DS-Digital" w:hAnsi="DS-Digital"/>
                        <w:color w:val="3333FF"/>
                        <w:sz w:val="20"/>
                        <w:szCs w:val="20"/>
                      </w:rPr>
                    </w:pPr>
                    <w:proofErr w:type="gramStart"/>
                    <w:r w:rsidRPr="0081497A">
                      <w:rPr>
                        <w:rFonts w:ascii="DS-Digital" w:hAnsi="DS-Digital"/>
                        <w:b/>
                        <w:color w:val="3333FF"/>
                        <w:sz w:val="20"/>
                        <w:szCs w:val="20"/>
                      </w:rPr>
                      <w:t>ELECTRONIQUE  ANALOGIQUE</w:t>
                    </w:r>
                    <w:proofErr w:type="gramEnd"/>
                    <w:r w:rsidRPr="0081497A">
                      <w:rPr>
                        <w:rFonts w:ascii="DS-Digital" w:hAnsi="DS-Digital"/>
                        <w:b/>
                        <w:color w:val="3333FF"/>
                        <w:sz w:val="20"/>
                        <w:szCs w:val="20"/>
                      </w:rPr>
                      <w:t xml:space="preserve">  1                                                               </w:t>
                    </w:r>
                    <w:r w:rsidRPr="0081497A" w:rsidR="0014182B">
                      <w:rPr>
                        <w:rFonts w:ascii="DS-Digital" w:hAnsi="DS-Digital"/>
                        <w:b/>
                        <w:color w:val="3333FF"/>
                        <w:sz w:val="20"/>
                        <w:szCs w:val="20"/>
                      </w:rPr>
                      <w:t xml:space="preserve">  </w:t>
                    </w:r>
                    <w:r w:rsidRPr="0081497A">
                      <w:rPr>
                        <w:rFonts w:ascii="DS-Digital" w:hAnsi="DS-Digital"/>
                        <w:b/>
                        <w:color w:val="3333FF"/>
                        <w:sz w:val="20"/>
                        <w:szCs w:val="20"/>
                      </w:rPr>
                      <w:t xml:space="preserve">  </w:t>
                    </w:r>
                    <w:r w:rsidRPr="0081497A" w:rsidR="005545B9">
                      <w:rPr>
                        <w:rFonts w:ascii="DS-Digital" w:hAnsi="DS-Digital"/>
                        <w:b/>
                        <w:color w:val="3333FF"/>
                        <w:sz w:val="20"/>
                        <w:szCs w:val="20"/>
                      </w:rPr>
                      <w:t xml:space="preserve">     </w:t>
                    </w:r>
                    <w:r w:rsidR="00CA1156">
                      <w:rPr>
                        <w:rFonts w:ascii="DS-Digital" w:hAnsi="DS-Digital"/>
                        <w:b/>
                        <w:color w:val="3333FF"/>
                        <w:sz w:val="20"/>
                        <w:szCs w:val="20"/>
                      </w:rPr>
                      <w:t xml:space="preserve">           DEVOIR </w:t>
                    </w:r>
                    <w:r w:rsidRPr="0081497A" w:rsidR="00CA1156">
                      <w:rPr>
                        <w:rFonts w:ascii="DS-Digital" w:hAnsi="DS-Digital"/>
                        <w:b/>
                        <w:color w:val="3333FF"/>
                        <w:sz w:val="20"/>
                        <w:szCs w:val="20"/>
                      </w:rPr>
                      <w:t>–</w:t>
                    </w:r>
                    <w:r w:rsidR="00CA1156">
                      <w:rPr>
                        <w:rFonts w:ascii="DS-Digital" w:hAnsi="DS-Digital"/>
                        <w:b/>
                        <w:color w:val="3333FF"/>
                        <w:sz w:val="20"/>
                        <w:szCs w:val="20"/>
                      </w:rPr>
                      <w:t xml:space="preserve"> TP</w:t>
                    </w:r>
                    <w:r w:rsidRPr="0081497A" w:rsidR="005545B9">
                      <w:rPr>
                        <w:rFonts w:ascii="DS-Digital" w:hAnsi="DS-Digital"/>
                        <w:b/>
                        <w:color w:val="3333FF"/>
                        <w:sz w:val="20"/>
                        <w:szCs w:val="20"/>
                      </w:rPr>
                      <w:t xml:space="preserve">   </w:t>
                    </w:r>
                    <w:r w:rsidRPr="0081497A">
                      <w:rPr>
                        <w:rFonts w:ascii="DS-Digital" w:hAnsi="DS-Digital"/>
                        <w:b/>
                        <w:color w:val="3333FF"/>
                        <w:sz w:val="20"/>
                        <w:szCs w:val="20"/>
                      </w:rPr>
                      <w:tab/>
                    </w:r>
                    <w:r w:rsidRPr="0081497A">
                      <w:rPr>
                        <w:rFonts w:ascii="DS-Digital" w:hAnsi="DS-Digital"/>
                        <w:b/>
                        <w:color w:val="3333FF"/>
                        <w:sz w:val="20"/>
                        <w:szCs w:val="20"/>
                      </w:rPr>
                      <w:tab/>
                    </w:r>
                    <w:r w:rsidRPr="0081497A">
                      <w:rPr>
                        <w:rFonts w:ascii="DS-Digital" w:hAnsi="DS-Digital"/>
                        <w:b/>
                        <w:color w:val="3333FF"/>
                        <w:sz w:val="20"/>
                        <w:szCs w:val="20"/>
                      </w:rPr>
                      <w:tab/>
                    </w:r>
                    <w:r w:rsidRPr="0081497A">
                      <w:rPr>
                        <w:rFonts w:ascii="DS-Digital" w:hAnsi="DS-Digital"/>
                        <w:b/>
                        <w:color w:val="3333FF"/>
                        <w:sz w:val="20"/>
                        <w:szCs w:val="20"/>
                      </w:rPr>
                      <w:t xml:space="preserve">              </w:t>
                    </w:r>
                    <w:r w:rsidR="00CA1156">
                      <w:rPr>
                        <w:rFonts w:ascii="DS-Digital" w:hAnsi="DS-Digital"/>
                        <w:b/>
                        <w:color w:val="3333FF"/>
                        <w:sz w:val="20"/>
                        <w:szCs w:val="20"/>
                      </w:rPr>
                      <w:t xml:space="preserve">          SIMULATION   DES   DIODES   SUR   LTSPICE </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118" style="width:375pt;height:375pt" o:bullet="t" type="#_x0000_t75">
        <v:imagedata o:title="icons8-info-500" r:id="rId1"/>
      </v:shape>
    </w:pict>
  </w:numPicBullet>
  <w:numPicBullet w:numPicBulletId="1">
    <w:pict>
      <v:shape id="_x0000_i1119" style="width:11.25pt;height:11.25pt" o:bullet="t" type="#_x0000_t75">
        <v:imagedata o:title="msoADF6" r:id="rId2"/>
      </v:shape>
    </w:pict>
  </w:numPicBullet>
  <w:abstractNum w:abstractNumId="0" w15:restartNumberingAfterBreak="0">
    <w:nsid w:val="012510A9"/>
    <w:multiLevelType w:val="hybridMultilevel"/>
    <w:tmpl w:val="655034E8"/>
    <w:lvl w:ilvl="0" w:tplc="137E1C24">
      <w:start w:val="1"/>
      <w:numFmt w:val="decimal"/>
      <w:lvlText w:val="0-%1/"/>
      <w:lvlJc w:val="left"/>
      <w:pPr>
        <w:ind w:left="720" w:hanging="360"/>
      </w:pPr>
      <w:rPr>
        <w:rFonts w:hint="default"/>
        <w:b/>
        <w:bCs/>
        <w:color w:val="auto"/>
      </w:rPr>
    </w:lvl>
    <w:lvl w:ilvl="1" w:tplc="040C0001">
      <w:start w:val="1"/>
      <w:numFmt w:val="bullet"/>
      <w:lvlText w:val=""/>
      <w:lvlJc w:val="left"/>
      <w:pPr>
        <w:ind w:left="1440" w:hanging="360"/>
      </w:pPr>
      <w:rPr>
        <w:rFonts w:hint="default" w:ascii="Symbol" w:hAnsi="Symbol"/>
      </w:rPr>
    </w:lvl>
    <w:lvl w:ilvl="2" w:tplc="040C0001">
      <w:start w:val="1"/>
      <w:numFmt w:val="bullet"/>
      <w:lvlText w:val=""/>
      <w:lvlJc w:val="left"/>
      <w:pPr>
        <w:ind w:left="2340" w:hanging="360"/>
      </w:pPr>
      <w:rPr>
        <w:rFonts w:hint="default" w:ascii="Symbol" w:hAnsi="Symbol"/>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768C9"/>
    <w:multiLevelType w:val="hybridMultilevel"/>
    <w:tmpl w:val="4E4885FE"/>
    <w:lvl w:ilvl="0" w:tplc="FE8258C0">
      <w:start w:val="1"/>
      <w:numFmt w:val="decimal"/>
      <w:lvlText w:val="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077C4"/>
    <w:multiLevelType w:val="hybridMultilevel"/>
    <w:tmpl w:val="E23A45F4"/>
    <w:lvl w:ilvl="0" w:tplc="E82EEA3A">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B50B6"/>
    <w:multiLevelType w:val="hybridMultilevel"/>
    <w:tmpl w:val="2C0E9332"/>
    <w:lvl w:ilvl="0" w:tplc="04090001">
      <w:start w:val="1"/>
      <w:numFmt w:val="bullet"/>
      <w:lvlText w:val=""/>
      <w:lvlJc w:val="left"/>
      <w:pPr>
        <w:ind w:left="964" w:hanging="360"/>
      </w:pPr>
      <w:rPr>
        <w:rFonts w:hint="default" w:ascii="Symbol" w:hAnsi="Symbol"/>
      </w:rPr>
    </w:lvl>
    <w:lvl w:ilvl="1" w:tplc="04090003" w:tentative="1">
      <w:start w:val="1"/>
      <w:numFmt w:val="bullet"/>
      <w:lvlText w:val="o"/>
      <w:lvlJc w:val="left"/>
      <w:pPr>
        <w:ind w:left="1684" w:hanging="360"/>
      </w:pPr>
      <w:rPr>
        <w:rFonts w:hint="default" w:ascii="Courier New" w:hAnsi="Courier New" w:cs="Courier New"/>
      </w:rPr>
    </w:lvl>
    <w:lvl w:ilvl="2" w:tplc="04090005" w:tentative="1">
      <w:start w:val="1"/>
      <w:numFmt w:val="bullet"/>
      <w:lvlText w:val=""/>
      <w:lvlJc w:val="left"/>
      <w:pPr>
        <w:ind w:left="2404" w:hanging="360"/>
      </w:pPr>
      <w:rPr>
        <w:rFonts w:hint="default" w:ascii="Wingdings" w:hAnsi="Wingdings"/>
      </w:rPr>
    </w:lvl>
    <w:lvl w:ilvl="3" w:tplc="04090001" w:tentative="1">
      <w:start w:val="1"/>
      <w:numFmt w:val="bullet"/>
      <w:lvlText w:val=""/>
      <w:lvlJc w:val="left"/>
      <w:pPr>
        <w:ind w:left="3124" w:hanging="360"/>
      </w:pPr>
      <w:rPr>
        <w:rFonts w:hint="default" w:ascii="Symbol" w:hAnsi="Symbol"/>
      </w:rPr>
    </w:lvl>
    <w:lvl w:ilvl="4" w:tplc="04090003" w:tentative="1">
      <w:start w:val="1"/>
      <w:numFmt w:val="bullet"/>
      <w:lvlText w:val="o"/>
      <w:lvlJc w:val="left"/>
      <w:pPr>
        <w:ind w:left="3844" w:hanging="360"/>
      </w:pPr>
      <w:rPr>
        <w:rFonts w:hint="default" w:ascii="Courier New" w:hAnsi="Courier New" w:cs="Courier New"/>
      </w:rPr>
    </w:lvl>
    <w:lvl w:ilvl="5" w:tplc="04090005" w:tentative="1">
      <w:start w:val="1"/>
      <w:numFmt w:val="bullet"/>
      <w:lvlText w:val=""/>
      <w:lvlJc w:val="left"/>
      <w:pPr>
        <w:ind w:left="4564" w:hanging="360"/>
      </w:pPr>
      <w:rPr>
        <w:rFonts w:hint="default" w:ascii="Wingdings" w:hAnsi="Wingdings"/>
      </w:rPr>
    </w:lvl>
    <w:lvl w:ilvl="6" w:tplc="04090001" w:tentative="1">
      <w:start w:val="1"/>
      <w:numFmt w:val="bullet"/>
      <w:lvlText w:val=""/>
      <w:lvlJc w:val="left"/>
      <w:pPr>
        <w:ind w:left="5284" w:hanging="360"/>
      </w:pPr>
      <w:rPr>
        <w:rFonts w:hint="default" w:ascii="Symbol" w:hAnsi="Symbol"/>
      </w:rPr>
    </w:lvl>
    <w:lvl w:ilvl="7" w:tplc="04090003" w:tentative="1">
      <w:start w:val="1"/>
      <w:numFmt w:val="bullet"/>
      <w:lvlText w:val="o"/>
      <w:lvlJc w:val="left"/>
      <w:pPr>
        <w:ind w:left="6004" w:hanging="360"/>
      </w:pPr>
      <w:rPr>
        <w:rFonts w:hint="default" w:ascii="Courier New" w:hAnsi="Courier New" w:cs="Courier New"/>
      </w:rPr>
    </w:lvl>
    <w:lvl w:ilvl="8" w:tplc="04090005" w:tentative="1">
      <w:start w:val="1"/>
      <w:numFmt w:val="bullet"/>
      <w:lvlText w:val=""/>
      <w:lvlJc w:val="left"/>
      <w:pPr>
        <w:ind w:left="6724" w:hanging="360"/>
      </w:pPr>
      <w:rPr>
        <w:rFonts w:hint="default" w:ascii="Wingdings" w:hAnsi="Wingdings"/>
      </w:rPr>
    </w:lvl>
  </w:abstractNum>
  <w:abstractNum w:abstractNumId="4" w15:restartNumberingAfterBreak="0">
    <w:nsid w:val="10595999"/>
    <w:multiLevelType w:val="hybridMultilevel"/>
    <w:tmpl w:val="27763EB0"/>
    <w:lvl w:ilvl="0" w:tplc="E7BA7D9A">
      <w:start w:val="1"/>
      <w:numFmt w:val="bullet"/>
      <w:lvlText w:val=""/>
      <w:lvlPicBulletId w:val="0"/>
      <w:lvlJc w:val="left"/>
      <w:pPr>
        <w:ind w:left="720" w:hanging="360"/>
      </w:pPr>
      <w:rPr>
        <w:rFonts w:hint="default" w:ascii="Symbol" w:hAnsi="Symbol"/>
        <w:color w:val="auto"/>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11F05384"/>
    <w:multiLevelType w:val="hybridMultilevel"/>
    <w:tmpl w:val="7534AB02"/>
    <w:lvl w:ilvl="0" w:tplc="040C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56B65BD"/>
    <w:multiLevelType w:val="hybridMultilevel"/>
    <w:tmpl w:val="E50A2D6C"/>
    <w:lvl w:ilvl="0" w:tplc="7E867EE4">
      <w:start w:val="1"/>
      <w:numFmt w:val="decimal"/>
      <w:lvlText w:val="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BC0AF3"/>
    <w:multiLevelType w:val="hybridMultilevel"/>
    <w:tmpl w:val="AAAE85F0"/>
    <w:lvl w:ilvl="0" w:tplc="E76A6574">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A14716"/>
    <w:multiLevelType w:val="hybridMultilevel"/>
    <w:tmpl w:val="B5FE5F1A"/>
    <w:lvl w:ilvl="0" w:tplc="D2ACB188">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5D0D95"/>
    <w:multiLevelType w:val="hybridMultilevel"/>
    <w:tmpl w:val="76CE18F6"/>
    <w:lvl w:ilvl="0" w:tplc="D3261A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8AB1E89"/>
    <w:multiLevelType w:val="hybridMultilevel"/>
    <w:tmpl w:val="36D04F90"/>
    <w:lvl w:ilvl="0" w:tplc="6A98ACF0">
      <w:start w:val="1"/>
      <w:numFmt w:val="decimal"/>
      <w:lvlText w:val="6-%1/"/>
      <w:lvlJc w:val="left"/>
      <w:pPr>
        <w:ind w:left="720" w:hanging="360"/>
      </w:pPr>
      <w:rPr>
        <w:rFonts w:hint="default" w:ascii="Bahnschrift" w:hAnsi="Bahnschrif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4D20F0"/>
    <w:multiLevelType w:val="hybridMultilevel"/>
    <w:tmpl w:val="9FAAAF40"/>
    <w:lvl w:ilvl="0" w:tplc="D3261AD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DAF6B15"/>
    <w:multiLevelType w:val="hybridMultilevel"/>
    <w:tmpl w:val="4C501722"/>
    <w:lvl w:ilvl="0" w:tplc="EA5A3980">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F711A5"/>
    <w:multiLevelType w:val="hybridMultilevel"/>
    <w:tmpl w:val="DA36E492"/>
    <w:lvl w:ilvl="0" w:tplc="C43CB920">
      <w:start w:val="1"/>
      <w:numFmt w:val="decimal"/>
      <w:lvlText w:val="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67A6B"/>
    <w:multiLevelType w:val="hybridMultilevel"/>
    <w:tmpl w:val="33A4765C"/>
    <w:lvl w:ilvl="0" w:tplc="AA2038FC">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281EDE"/>
    <w:multiLevelType w:val="hybridMultilevel"/>
    <w:tmpl w:val="B532F764"/>
    <w:lvl w:ilvl="0" w:tplc="04090001">
      <w:start w:val="1"/>
      <w:numFmt w:val="bullet"/>
      <w:lvlText w:val=""/>
      <w:lvlJc w:val="left"/>
      <w:pPr>
        <w:ind w:left="2136" w:hanging="360"/>
      </w:pPr>
      <w:rPr>
        <w:rFonts w:hint="default" w:ascii="Symbol" w:hAnsi="Symbol"/>
      </w:rPr>
    </w:lvl>
    <w:lvl w:ilvl="1" w:tplc="04090003" w:tentative="1">
      <w:start w:val="1"/>
      <w:numFmt w:val="bullet"/>
      <w:lvlText w:val="o"/>
      <w:lvlJc w:val="left"/>
      <w:pPr>
        <w:ind w:left="2856" w:hanging="360"/>
      </w:pPr>
      <w:rPr>
        <w:rFonts w:hint="default" w:ascii="Courier New" w:hAnsi="Courier New" w:cs="Courier New"/>
      </w:rPr>
    </w:lvl>
    <w:lvl w:ilvl="2" w:tplc="04090005" w:tentative="1">
      <w:start w:val="1"/>
      <w:numFmt w:val="bullet"/>
      <w:lvlText w:val=""/>
      <w:lvlJc w:val="left"/>
      <w:pPr>
        <w:ind w:left="3576" w:hanging="360"/>
      </w:pPr>
      <w:rPr>
        <w:rFonts w:hint="default" w:ascii="Wingdings" w:hAnsi="Wingdings"/>
      </w:rPr>
    </w:lvl>
    <w:lvl w:ilvl="3" w:tplc="04090001" w:tentative="1">
      <w:start w:val="1"/>
      <w:numFmt w:val="bullet"/>
      <w:lvlText w:val=""/>
      <w:lvlJc w:val="left"/>
      <w:pPr>
        <w:ind w:left="4296" w:hanging="360"/>
      </w:pPr>
      <w:rPr>
        <w:rFonts w:hint="default" w:ascii="Symbol" w:hAnsi="Symbol"/>
      </w:rPr>
    </w:lvl>
    <w:lvl w:ilvl="4" w:tplc="04090003" w:tentative="1">
      <w:start w:val="1"/>
      <w:numFmt w:val="bullet"/>
      <w:lvlText w:val="o"/>
      <w:lvlJc w:val="left"/>
      <w:pPr>
        <w:ind w:left="5016" w:hanging="360"/>
      </w:pPr>
      <w:rPr>
        <w:rFonts w:hint="default" w:ascii="Courier New" w:hAnsi="Courier New" w:cs="Courier New"/>
      </w:rPr>
    </w:lvl>
    <w:lvl w:ilvl="5" w:tplc="04090005" w:tentative="1">
      <w:start w:val="1"/>
      <w:numFmt w:val="bullet"/>
      <w:lvlText w:val=""/>
      <w:lvlJc w:val="left"/>
      <w:pPr>
        <w:ind w:left="5736" w:hanging="360"/>
      </w:pPr>
      <w:rPr>
        <w:rFonts w:hint="default" w:ascii="Wingdings" w:hAnsi="Wingdings"/>
      </w:rPr>
    </w:lvl>
    <w:lvl w:ilvl="6" w:tplc="04090001" w:tentative="1">
      <w:start w:val="1"/>
      <w:numFmt w:val="bullet"/>
      <w:lvlText w:val=""/>
      <w:lvlJc w:val="left"/>
      <w:pPr>
        <w:ind w:left="6456" w:hanging="360"/>
      </w:pPr>
      <w:rPr>
        <w:rFonts w:hint="default" w:ascii="Symbol" w:hAnsi="Symbol"/>
      </w:rPr>
    </w:lvl>
    <w:lvl w:ilvl="7" w:tplc="04090003" w:tentative="1">
      <w:start w:val="1"/>
      <w:numFmt w:val="bullet"/>
      <w:lvlText w:val="o"/>
      <w:lvlJc w:val="left"/>
      <w:pPr>
        <w:ind w:left="7176" w:hanging="360"/>
      </w:pPr>
      <w:rPr>
        <w:rFonts w:hint="default" w:ascii="Courier New" w:hAnsi="Courier New" w:cs="Courier New"/>
      </w:rPr>
    </w:lvl>
    <w:lvl w:ilvl="8" w:tplc="04090005" w:tentative="1">
      <w:start w:val="1"/>
      <w:numFmt w:val="bullet"/>
      <w:lvlText w:val=""/>
      <w:lvlJc w:val="left"/>
      <w:pPr>
        <w:ind w:left="7896" w:hanging="360"/>
      </w:pPr>
      <w:rPr>
        <w:rFonts w:hint="default" w:ascii="Wingdings" w:hAnsi="Wingdings"/>
      </w:rPr>
    </w:lvl>
  </w:abstractNum>
  <w:abstractNum w:abstractNumId="16" w15:restartNumberingAfterBreak="0">
    <w:nsid w:val="2F5C111A"/>
    <w:multiLevelType w:val="hybridMultilevel"/>
    <w:tmpl w:val="C750CD02"/>
    <w:lvl w:ilvl="0" w:tplc="4D28907C">
      <w:start w:val="1"/>
      <w:numFmt w:val="bullet"/>
      <w:lvlText w:val=""/>
      <w:lvlPicBulletId w:val="0"/>
      <w:lvlJc w:val="left"/>
      <w:pPr>
        <w:ind w:left="720" w:hanging="360"/>
      </w:pPr>
      <w:rPr>
        <w:rFonts w:hint="default" w:ascii="Symbol" w:hAnsi="Symbol"/>
        <w:color w:val="FFFFFF" w:themeColor="background1"/>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2FF33E81"/>
    <w:multiLevelType w:val="hybridMultilevel"/>
    <w:tmpl w:val="065C7B5A"/>
    <w:lvl w:ilvl="0" w:tplc="9CA0364C">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2065DC6"/>
    <w:multiLevelType w:val="hybridMultilevel"/>
    <w:tmpl w:val="6494F8EC"/>
    <w:lvl w:ilvl="0" w:tplc="040C0007">
      <w:start w:val="1"/>
      <w:numFmt w:val="bullet"/>
      <w:lvlText w:val=""/>
      <w:lvlPicBulletId w:val="1"/>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2C55CEA"/>
    <w:multiLevelType w:val="hybridMultilevel"/>
    <w:tmpl w:val="3258A5F4"/>
    <w:lvl w:ilvl="0" w:tplc="0F58095A">
      <w:start w:val="1"/>
      <w:numFmt w:val="decimal"/>
      <w:lvlText w:val="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72207A"/>
    <w:multiLevelType w:val="hybridMultilevel"/>
    <w:tmpl w:val="359C23BE"/>
    <w:lvl w:ilvl="0" w:tplc="9DE4C04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B41E38"/>
    <w:multiLevelType w:val="hybridMultilevel"/>
    <w:tmpl w:val="05D8680A"/>
    <w:lvl w:ilvl="0" w:tplc="7C38F3FA">
      <w:start w:val="1"/>
      <w:numFmt w:val="decimal"/>
      <w:lvlText w:val="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1C3AB5"/>
    <w:multiLevelType w:val="hybridMultilevel"/>
    <w:tmpl w:val="94ECBB42"/>
    <w:lvl w:ilvl="0" w:tplc="28CED4B8">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0465CE"/>
    <w:multiLevelType w:val="hybridMultilevel"/>
    <w:tmpl w:val="6DBE7CFE"/>
    <w:lvl w:ilvl="0" w:tplc="B86ED560">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CD0FA3"/>
    <w:multiLevelType w:val="hybridMultilevel"/>
    <w:tmpl w:val="1D48A0B8"/>
    <w:lvl w:ilvl="0" w:tplc="7B4C8462">
      <w:start w:val="3"/>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FB0159"/>
    <w:multiLevelType w:val="hybridMultilevel"/>
    <w:tmpl w:val="8EDAADE4"/>
    <w:lvl w:ilvl="0" w:tplc="A7BE97CE">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C24856"/>
    <w:multiLevelType w:val="hybridMultilevel"/>
    <w:tmpl w:val="AB8206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88E3FF3"/>
    <w:multiLevelType w:val="hybridMultilevel"/>
    <w:tmpl w:val="0BA2B12A"/>
    <w:lvl w:ilvl="0" w:tplc="040C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DBF272A"/>
    <w:multiLevelType w:val="hybridMultilevel"/>
    <w:tmpl w:val="5A329BA0"/>
    <w:lvl w:ilvl="0" w:tplc="AFCCC28E">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925E1E"/>
    <w:multiLevelType w:val="hybridMultilevel"/>
    <w:tmpl w:val="0384510C"/>
    <w:lvl w:ilvl="0" w:tplc="9DE4C04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433A45"/>
    <w:multiLevelType w:val="hybridMultilevel"/>
    <w:tmpl w:val="502E83C8"/>
    <w:lvl w:ilvl="0" w:tplc="07CC8296">
      <w:start w:val="1"/>
      <w:numFmt w:val="decimal"/>
      <w:lvlText w:val="1-%1/"/>
      <w:lvlJc w:val="left"/>
      <w:pPr>
        <w:ind w:left="153" w:hanging="360"/>
      </w:pPr>
      <w:rPr>
        <w:rFonts w:hint="default"/>
        <w:b/>
        <w:bCs/>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31" w15:restartNumberingAfterBreak="0">
    <w:nsid w:val="65291C5A"/>
    <w:multiLevelType w:val="hybridMultilevel"/>
    <w:tmpl w:val="68447450"/>
    <w:lvl w:ilvl="0" w:tplc="F9780B78">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B954F2"/>
    <w:multiLevelType w:val="hybridMultilevel"/>
    <w:tmpl w:val="7584C878"/>
    <w:lvl w:ilvl="0" w:tplc="497EEE7C">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E40B1D"/>
    <w:multiLevelType w:val="hybridMultilevel"/>
    <w:tmpl w:val="3132B6FA"/>
    <w:lvl w:ilvl="0" w:tplc="040C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B4F765A"/>
    <w:multiLevelType w:val="hybridMultilevel"/>
    <w:tmpl w:val="FCCE0494"/>
    <w:lvl w:ilvl="0" w:tplc="040C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30B4F3C"/>
    <w:multiLevelType w:val="hybridMultilevel"/>
    <w:tmpl w:val="FCC255EA"/>
    <w:lvl w:ilvl="0" w:tplc="BD1EB7CA">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5567E5"/>
    <w:multiLevelType w:val="hybridMultilevel"/>
    <w:tmpl w:val="0CF8F826"/>
    <w:lvl w:ilvl="0" w:tplc="EA5A398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5318C1"/>
    <w:multiLevelType w:val="hybridMultilevel"/>
    <w:tmpl w:val="1480B352"/>
    <w:lvl w:ilvl="0" w:tplc="040C0009">
      <w:start w:val="1"/>
      <w:numFmt w:val="bullet"/>
      <w:lvlText w:val=""/>
      <w:lvlJc w:val="left"/>
      <w:pPr>
        <w:ind w:left="720" w:hanging="360"/>
      </w:pPr>
      <w:rPr>
        <w:rFonts w:hint="default" w:ascii="Wingdings" w:hAnsi="Wingdings"/>
      </w:rPr>
    </w:lvl>
    <w:lvl w:ilvl="1" w:tplc="CC740932">
      <w:start w:val="1"/>
      <w:numFmt w:val="decimal"/>
      <w:lvlText w:val="%2."/>
      <w:lvlJc w:val="left"/>
      <w:pPr>
        <w:ind w:left="984" w:hanging="360"/>
      </w:pPr>
      <w:rPr>
        <w:rFonts w:hint="default" w:ascii="Aptos" w:hAnsi="Aptos"/>
        <w:b/>
        <w:bC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B2876EC"/>
    <w:multiLevelType w:val="hybridMultilevel"/>
    <w:tmpl w:val="ADE6D75E"/>
    <w:lvl w:ilvl="0" w:tplc="04D24B5A">
      <w:start w:val="1"/>
      <w:numFmt w:val="decimal"/>
      <w:lvlText w:val="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4C4A1C"/>
    <w:multiLevelType w:val="multilevel"/>
    <w:tmpl w:val="9CB2C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E4B4B98"/>
    <w:multiLevelType w:val="hybridMultilevel"/>
    <w:tmpl w:val="5AD621C8"/>
    <w:lvl w:ilvl="0" w:tplc="59884D2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54798681">
    <w:abstractNumId w:val="4"/>
  </w:num>
  <w:num w:numId="2" w16cid:durableId="1251624970">
    <w:abstractNumId w:val="40"/>
  </w:num>
  <w:num w:numId="3" w16cid:durableId="1050422385">
    <w:abstractNumId w:val="17"/>
  </w:num>
  <w:num w:numId="4" w16cid:durableId="370812310">
    <w:abstractNumId w:val="14"/>
  </w:num>
  <w:num w:numId="5" w16cid:durableId="548801572">
    <w:abstractNumId w:val="33"/>
  </w:num>
  <w:num w:numId="6" w16cid:durableId="1439519757">
    <w:abstractNumId w:val="27"/>
  </w:num>
  <w:num w:numId="7" w16cid:durableId="1376587071">
    <w:abstractNumId w:val="32"/>
  </w:num>
  <w:num w:numId="8" w16cid:durableId="369914848">
    <w:abstractNumId w:val="12"/>
  </w:num>
  <w:num w:numId="9" w16cid:durableId="1941330790">
    <w:abstractNumId w:val="6"/>
  </w:num>
  <w:num w:numId="10" w16cid:durableId="1798790273">
    <w:abstractNumId w:val="8"/>
  </w:num>
  <w:num w:numId="11" w16cid:durableId="388117704">
    <w:abstractNumId w:val="5"/>
  </w:num>
  <w:num w:numId="12" w16cid:durableId="2127692902">
    <w:abstractNumId w:val="37"/>
  </w:num>
  <w:num w:numId="13" w16cid:durableId="2049793146">
    <w:abstractNumId w:val="0"/>
  </w:num>
  <w:num w:numId="14" w16cid:durableId="1611425320">
    <w:abstractNumId w:val="30"/>
  </w:num>
  <w:num w:numId="15" w16cid:durableId="90783124">
    <w:abstractNumId w:val="2"/>
  </w:num>
  <w:num w:numId="16" w16cid:durableId="639115513">
    <w:abstractNumId w:val="7"/>
  </w:num>
  <w:num w:numId="17" w16cid:durableId="51347006">
    <w:abstractNumId w:val="36"/>
  </w:num>
  <w:num w:numId="18" w16cid:durableId="634523782">
    <w:abstractNumId w:val="13"/>
  </w:num>
  <w:num w:numId="19" w16cid:durableId="356663077">
    <w:abstractNumId w:val="19"/>
  </w:num>
  <w:num w:numId="20" w16cid:durableId="1542597821">
    <w:abstractNumId w:val="38"/>
  </w:num>
  <w:num w:numId="21" w16cid:durableId="312485586">
    <w:abstractNumId w:val="35"/>
  </w:num>
  <w:num w:numId="22" w16cid:durableId="2011788060">
    <w:abstractNumId w:val="22"/>
  </w:num>
  <w:num w:numId="23" w16cid:durableId="888801121">
    <w:abstractNumId w:val="23"/>
  </w:num>
  <w:num w:numId="24" w16cid:durableId="1760637556">
    <w:abstractNumId w:val="21"/>
  </w:num>
  <w:num w:numId="25" w16cid:durableId="1389837045">
    <w:abstractNumId w:val="1"/>
  </w:num>
  <w:num w:numId="26" w16cid:durableId="1258634866">
    <w:abstractNumId w:val="31"/>
  </w:num>
  <w:num w:numId="27" w16cid:durableId="1308319804">
    <w:abstractNumId w:val="10"/>
  </w:num>
  <w:num w:numId="28" w16cid:durableId="791751266">
    <w:abstractNumId w:val="16"/>
  </w:num>
  <w:num w:numId="29" w16cid:durableId="1802109926">
    <w:abstractNumId w:val="25"/>
  </w:num>
  <w:num w:numId="30" w16cid:durableId="357704336">
    <w:abstractNumId w:val="20"/>
  </w:num>
  <w:num w:numId="31" w16cid:durableId="1467162402">
    <w:abstractNumId w:val="9"/>
  </w:num>
  <w:num w:numId="32" w16cid:durableId="126626588">
    <w:abstractNumId w:val="11"/>
  </w:num>
  <w:num w:numId="33" w16cid:durableId="437681669">
    <w:abstractNumId w:val="29"/>
  </w:num>
  <w:num w:numId="34" w16cid:durableId="1114711058">
    <w:abstractNumId w:val="3"/>
  </w:num>
  <w:num w:numId="35" w16cid:durableId="2084256643">
    <w:abstractNumId w:val="26"/>
  </w:num>
  <w:num w:numId="36" w16cid:durableId="765731907">
    <w:abstractNumId w:val="28"/>
  </w:num>
  <w:num w:numId="37" w16cid:durableId="500438141">
    <w:abstractNumId w:val="24"/>
  </w:num>
  <w:num w:numId="38" w16cid:durableId="678435061">
    <w:abstractNumId w:val="18"/>
  </w:num>
  <w:num w:numId="39" w16cid:durableId="1132477291">
    <w:abstractNumId w:val="15"/>
  </w:num>
  <w:num w:numId="40" w16cid:durableId="176963343">
    <w:abstractNumId w:val="34"/>
  </w:num>
  <w:num w:numId="41" w16cid:durableId="1175654381">
    <w:abstractNumId w:val="39"/>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61E"/>
    <w:rsid w:val="000005FB"/>
    <w:rsid w:val="000016AE"/>
    <w:rsid w:val="00001EED"/>
    <w:rsid w:val="00002517"/>
    <w:rsid w:val="00004988"/>
    <w:rsid w:val="000051E9"/>
    <w:rsid w:val="00005D3F"/>
    <w:rsid w:val="00006204"/>
    <w:rsid w:val="000064E1"/>
    <w:rsid w:val="00012A42"/>
    <w:rsid w:val="00012BE6"/>
    <w:rsid w:val="00014927"/>
    <w:rsid w:val="00014990"/>
    <w:rsid w:val="0001650E"/>
    <w:rsid w:val="0001690D"/>
    <w:rsid w:val="00016946"/>
    <w:rsid w:val="0001718A"/>
    <w:rsid w:val="00017AA1"/>
    <w:rsid w:val="0002283B"/>
    <w:rsid w:val="00022871"/>
    <w:rsid w:val="00022D15"/>
    <w:rsid w:val="000230F2"/>
    <w:rsid w:val="00023917"/>
    <w:rsid w:val="00024A6A"/>
    <w:rsid w:val="0002753A"/>
    <w:rsid w:val="00027BCD"/>
    <w:rsid w:val="00027CBA"/>
    <w:rsid w:val="00031028"/>
    <w:rsid w:val="00031B98"/>
    <w:rsid w:val="00031BDE"/>
    <w:rsid w:val="00031EC1"/>
    <w:rsid w:val="00032C89"/>
    <w:rsid w:val="00033338"/>
    <w:rsid w:val="000338E1"/>
    <w:rsid w:val="0003396D"/>
    <w:rsid w:val="00034E0E"/>
    <w:rsid w:val="00035382"/>
    <w:rsid w:val="000358B9"/>
    <w:rsid w:val="00035F05"/>
    <w:rsid w:val="0003654D"/>
    <w:rsid w:val="00036841"/>
    <w:rsid w:val="00037650"/>
    <w:rsid w:val="000405FA"/>
    <w:rsid w:val="00041DD8"/>
    <w:rsid w:val="0004229C"/>
    <w:rsid w:val="00042372"/>
    <w:rsid w:val="000425F5"/>
    <w:rsid w:val="0004297F"/>
    <w:rsid w:val="00042BF6"/>
    <w:rsid w:val="00043351"/>
    <w:rsid w:val="00044022"/>
    <w:rsid w:val="00044136"/>
    <w:rsid w:val="000445A0"/>
    <w:rsid w:val="000446F0"/>
    <w:rsid w:val="000451A5"/>
    <w:rsid w:val="00045220"/>
    <w:rsid w:val="00045837"/>
    <w:rsid w:val="00045980"/>
    <w:rsid w:val="00050411"/>
    <w:rsid w:val="000505AA"/>
    <w:rsid w:val="00050B31"/>
    <w:rsid w:val="00050F4C"/>
    <w:rsid w:val="00050FEF"/>
    <w:rsid w:val="00052883"/>
    <w:rsid w:val="000531A3"/>
    <w:rsid w:val="000531F2"/>
    <w:rsid w:val="0005333A"/>
    <w:rsid w:val="00053B39"/>
    <w:rsid w:val="00054262"/>
    <w:rsid w:val="00054D78"/>
    <w:rsid w:val="00054FA6"/>
    <w:rsid w:val="00055D44"/>
    <w:rsid w:val="0005642F"/>
    <w:rsid w:val="00056B84"/>
    <w:rsid w:val="000572F0"/>
    <w:rsid w:val="000604B0"/>
    <w:rsid w:val="00061780"/>
    <w:rsid w:val="00061891"/>
    <w:rsid w:val="00061E37"/>
    <w:rsid w:val="00062365"/>
    <w:rsid w:val="0006299C"/>
    <w:rsid w:val="00062D82"/>
    <w:rsid w:val="00063C28"/>
    <w:rsid w:val="00063DDA"/>
    <w:rsid w:val="000654AA"/>
    <w:rsid w:val="00065886"/>
    <w:rsid w:val="0006646D"/>
    <w:rsid w:val="00066D7A"/>
    <w:rsid w:val="00067C04"/>
    <w:rsid w:val="000701B4"/>
    <w:rsid w:val="0007169D"/>
    <w:rsid w:val="00071A4F"/>
    <w:rsid w:val="0007203F"/>
    <w:rsid w:val="00073436"/>
    <w:rsid w:val="00073A70"/>
    <w:rsid w:val="00073EA7"/>
    <w:rsid w:val="0007410D"/>
    <w:rsid w:val="00074F4D"/>
    <w:rsid w:val="0007509D"/>
    <w:rsid w:val="0007514B"/>
    <w:rsid w:val="00077687"/>
    <w:rsid w:val="00080302"/>
    <w:rsid w:val="00080482"/>
    <w:rsid w:val="00080931"/>
    <w:rsid w:val="00080D37"/>
    <w:rsid w:val="00081559"/>
    <w:rsid w:val="00082658"/>
    <w:rsid w:val="000831E2"/>
    <w:rsid w:val="0008468E"/>
    <w:rsid w:val="000858F6"/>
    <w:rsid w:val="0008594C"/>
    <w:rsid w:val="000874BC"/>
    <w:rsid w:val="00087AD4"/>
    <w:rsid w:val="00087F68"/>
    <w:rsid w:val="0009088F"/>
    <w:rsid w:val="000909CB"/>
    <w:rsid w:val="000916C7"/>
    <w:rsid w:val="00091F6A"/>
    <w:rsid w:val="00092549"/>
    <w:rsid w:val="00092A9F"/>
    <w:rsid w:val="00092BC4"/>
    <w:rsid w:val="00092E5F"/>
    <w:rsid w:val="00094932"/>
    <w:rsid w:val="00095233"/>
    <w:rsid w:val="00095AF5"/>
    <w:rsid w:val="00095BDD"/>
    <w:rsid w:val="00096725"/>
    <w:rsid w:val="00097052"/>
    <w:rsid w:val="00097782"/>
    <w:rsid w:val="00097E3A"/>
    <w:rsid w:val="00097FA3"/>
    <w:rsid w:val="000A0842"/>
    <w:rsid w:val="000A0C2A"/>
    <w:rsid w:val="000A1607"/>
    <w:rsid w:val="000A1ACD"/>
    <w:rsid w:val="000A2102"/>
    <w:rsid w:val="000A2559"/>
    <w:rsid w:val="000A319A"/>
    <w:rsid w:val="000A33D4"/>
    <w:rsid w:val="000A3C1E"/>
    <w:rsid w:val="000A3DE7"/>
    <w:rsid w:val="000A5159"/>
    <w:rsid w:val="000A52BA"/>
    <w:rsid w:val="000A5716"/>
    <w:rsid w:val="000A6136"/>
    <w:rsid w:val="000A668C"/>
    <w:rsid w:val="000A79DF"/>
    <w:rsid w:val="000A7D4A"/>
    <w:rsid w:val="000B1FBA"/>
    <w:rsid w:val="000B2806"/>
    <w:rsid w:val="000B2AA0"/>
    <w:rsid w:val="000B2FE9"/>
    <w:rsid w:val="000B429F"/>
    <w:rsid w:val="000B4E30"/>
    <w:rsid w:val="000B5642"/>
    <w:rsid w:val="000B675B"/>
    <w:rsid w:val="000B69B1"/>
    <w:rsid w:val="000B6DC4"/>
    <w:rsid w:val="000B70BD"/>
    <w:rsid w:val="000B75E2"/>
    <w:rsid w:val="000B7F1F"/>
    <w:rsid w:val="000C0C98"/>
    <w:rsid w:val="000C1632"/>
    <w:rsid w:val="000C204A"/>
    <w:rsid w:val="000C4772"/>
    <w:rsid w:val="000C4AB9"/>
    <w:rsid w:val="000C4D7A"/>
    <w:rsid w:val="000C5831"/>
    <w:rsid w:val="000C58E4"/>
    <w:rsid w:val="000C58EF"/>
    <w:rsid w:val="000C7CEE"/>
    <w:rsid w:val="000C7F90"/>
    <w:rsid w:val="000D01F0"/>
    <w:rsid w:val="000D02C5"/>
    <w:rsid w:val="000D07A5"/>
    <w:rsid w:val="000D158D"/>
    <w:rsid w:val="000D1B46"/>
    <w:rsid w:val="000D1CA7"/>
    <w:rsid w:val="000D23CC"/>
    <w:rsid w:val="000D3948"/>
    <w:rsid w:val="000D5DBF"/>
    <w:rsid w:val="000D67BE"/>
    <w:rsid w:val="000D6ECE"/>
    <w:rsid w:val="000D7F25"/>
    <w:rsid w:val="000E0C70"/>
    <w:rsid w:val="000E0DEA"/>
    <w:rsid w:val="000E10F2"/>
    <w:rsid w:val="000E137B"/>
    <w:rsid w:val="000E180E"/>
    <w:rsid w:val="000E1AC2"/>
    <w:rsid w:val="000E271A"/>
    <w:rsid w:val="000E2988"/>
    <w:rsid w:val="000E3B6B"/>
    <w:rsid w:val="000E3DF7"/>
    <w:rsid w:val="000E4B7C"/>
    <w:rsid w:val="000E4C34"/>
    <w:rsid w:val="000E5377"/>
    <w:rsid w:val="000E54F3"/>
    <w:rsid w:val="000E5680"/>
    <w:rsid w:val="000E637D"/>
    <w:rsid w:val="000E64C8"/>
    <w:rsid w:val="000E6B75"/>
    <w:rsid w:val="000E713A"/>
    <w:rsid w:val="000E7F56"/>
    <w:rsid w:val="000F00F5"/>
    <w:rsid w:val="000F08E2"/>
    <w:rsid w:val="000F0AAC"/>
    <w:rsid w:val="000F19FC"/>
    <w:rsid w:val="000F1E73"/>
    <w:rsid w:val="000F204F"/>
    <w:rsid w:val="000F2C41"/>
    <w:rsid w:val="000F3038"/>
    <w:rsid w:val="000F3161"/>
    <w:rsid w:val="000F387B"/>
    <w:rsid w:val="000F55B0"/>
    <w:rsid w:val="000F5DBC"/>
    <w:rsid w:val="000F6037"/>
    <w:rsid w:val="001007C9"/>
    <w:rsid w:val="0010241A"/>
    <w:rsid w:val="00103AE8"/>
    <w:rsid w:val="001042F0"/>
    <w:rsid w:val="00105686"/>
    <w:rsid w:val="00107192"/>
    <w:rsid w:val="00107AF2"/>
    <w:rsid w:val="00107B1B"/>
    <w:rsid w:val="00107C36"/>
    <w:rsid w:val="0011194E"/>
    <w:rsid w:val="00111BC6"/>
    <w:rsid w:val="00111BF4"/>
    <w:rsid w:val="00111CC4"/>
    <w:rsid w:val="00111E7B"/>
    <w:rsid w:val="0011288C"/>
    <w:rsid w:val="001134D1"/>
    <w:rsid w:val="00114D31"/>
    <w:rsid w:val="00114D8D"/>
    <w:rsid w:val="00115678"/>
    <w:rsid w:val="001157B1"/>
    <w:rsid w:val="00115CC2"/>
    <w:rsid w:val="00115F4C"/>
    <w:rsid w:val="001169E0"/>
    <w:rsid w:val="00116DA4"/>
    <w:rsid w:val="001175AA"/>
    <w:rsid w:val="0012091C"/>
    <w:rsid w:val="001209E3"/>
    <w:rsid w:val="00120CE5"/>
    <w:rsid w:val="00120F9B"/>
    <w:rsid w:val="001219D5"/>
    <w:rsid w:val="00121DDF"/>
    <w:rsid w:val="00122AC5"/>
    <w:rsid w:val="00122BB0"/>
    <w:rsid w:val="001236D3"/>
    <w:rsid w:val="001239B3"/>
    <w:rsid w:val="00125769"/>
    <w:rsid w:val="00125CC8"/>
    <w:rsid w:val="00125D3F"/>
    <w:rsid w:val="0012691D"/>
    <w:rsid w:val="00126FDA"/>
    <w:rsid w:val="00130145"/>
    <w:rsid w:val="001307AA"/>
    <w:rsid w:val="00131145"/>
    <w:rsid w:val="001311D8"/>
    <w:rsid w:val="0013178F"/>
    <w:rsid w:val="00131B1E"/>
    <w:rsid w:val="00131D47"/>
    <w:rsid w:val="00132A7D"/>
    <w:rsid w:val="00133E81"/>
    <w:rsid w:val="00134645"/>
    <w:rsid w:val="00135461"/>
    <w:rsid w:val="0013557E"/>
    <w:rsid w:val="00135592"/>
    <w:rsid w:val="00135F4F"/>
    <w:rsid w:val="001372C0"/>
    <w:rsid w:val="00137478"/>
    <w:rsid w:val="0014008A"/>
    <w:rsid w:val="0014182B"/>
    <w:rsid w:val="00143977"/>
    <w:rsid w:val="00146751"/>
    <w:rsid w:val="001470FB"/>
    <w:rsid w:val="00147410"/>
    <w:rsid w:val="00150D1B"/>
    <w:rsid w:val="00151CE6"/>
    <w:rsid w:val="00152413"/>
    <w:rsid w:val="00152E0C"/>
    <w:rsid w:val="00153912"/>
    <w:rsid w:val="001539EB"/>
    <w:rsid w:val="00153AE1"/>
    <w:rsid w:val="0015419B"/>
    <w:rsid w:val="00157885"/>
    <w:rsid w:val="00157F1F"/>
    <w:rsid w:val="0016021A"/>
    <w:rsid w:val="001607A0"/>
    <w:rsid w:val="00160B6A"/>
    <w:rsid w:val="00161769"/>
    <w:rsid w:val="00161791"/>
    <w:rsid w:val="0016240C"/>
    <w:rsid w:val="001637E6"/>
    <w:rsid w:val="0016552B"/>
    <w:rsid w:val="00165980"/>
    <w:rsid w:val="001659E6"/>
    <w:rsid w:val="00165E6D"/>
    <w:rsid w:val="00166731"/>
    <w:rsid w:val="00166862"/>
    <w:rsid w:val="00167AC3"/>
    <w:rsid w:val="00167AC6"/>
    <w:rsid w:val="00167E82"/>
    <w:rsid w:val="001702D0"/>
    <w:rsid w:val="00170ADA"/>
    <w:rsid w:val="00170AF7"/>
    <w:rsid w:val="0017169C"/>
    <w:rsid w:val="00171E3A"/>
    <w:rsid w:val="00171F7B"/>
    <w:rsid w:val="00172E5F"/>
    <w:rsid w:val="00173B22"/>
    <w:rsid w:val="00174045"/>
    <w:rsid w:val="00176A07"/>
    <w:rsid w:val="00176B33"/>
    <w:rsid w:val="00180CB1"/>
    <w:rsid w:val="001813C6"/>
    <w:rsid w:val="00181D0F"/>
    <w:rsid w:val="00182A1B"/>
    <w:rsid w:val="001846AE"/>
    <w:rsid w:val="00185BC7"/>
    <w:rsid w:val="00185F7C"/>
    <w:rsid w:val="00186316"/>
    <w:rsid w:val="00187026"/>
    <w:rsid w:val="001877A5"/>
    <w:rsid w:val="0019117F"/>
    <w:rsid w:val="001918B2"/>
    <w:rsid w:val="001935F3"/>
    <w:rsid w:val="001941D6"/>
    <w:rsid w:val="00194B20"/>
    <w:rsid w:val="001952EA"/>
    <w:rsid w:val="00195A26"/>
    <w:rsid w:val="00197093"/>
    <w:rsid w:val="00197398"/>
    <w:rsid w:val="0019769B"/>
    <w:rsid w:val="001979A6"/>
    <w:rsid w:val="001A01DA"/>
    <w:rsid w:val="001A0530"/>
    <w:rsid w:val="001A0C3E"/>
    <w:rsid w:val="001A4039"/>
    <w:rsid w:val="001A412C"/>
    <w:rsid w:val="001A4981"/>
    <w:rsid w:val="001A6C20"/>
    <w:rsid w:val="001A6DAF"/>
    <w:rsid w:val="001A7C68"/>
    <w:rsid w:val="001B0404"/>
    <w:rsid w:val="001B0B7F"/>
    <w:rsid w:val="001B22EA"/>
    <w:rsid w:val="001B2C0B"/>
    <w:rsid w:val="001B2C34"/>
    <w:rsid w:val="001B2EB9"/>
    <w:rsid w:val="001B3317"/>
    <w:rsid w:val="001B4308"/>
    <w:rsid w:val="001B613A"/>
    <w:rsid w:val="001B6B8D"/>
    <w:rsid w:val="001B6E1A"/>
    <w:rsid w:val="001B7E25"/>
    <w:rsid w:val="001C09A6"/>
    <w:rsid w:val="001C0D85"/>
    <w:rsid w:val="001C18BE"/>
    <w:rsid w:val="001C1A3E"/>
    <w:rsid w:val="001C1E6D"/>
    <w:rsid w:val="001C2655"/>
    <w:rsid w:val="001C2804"/>
    <w:rsid w:val="001C29AD"/>
    <w:rsid w:val="001C2FCB"/>
    <w:rsid w:val="001C4279"/>
    <w:rsid w:val="001C4F1A"/>
    <w:rsid w:val="001C66F6"/>
    <w:rsid w:val="001C7599"/>
    <w:rsid w:val="001C7697"/>
    <w:rsid w:val="001D0290"/>
    <w:rsid w:val="001D082E"/>
    <w:rsid w:val="001D1AFC"/>
    <w:rsid w:val="001D30F9"/>
    <w:rsid w:val="001D354B"/>
    <w:rsid w:val="001D35EC"/>
    <w:rsid w:val="001D3E99"/>
    <w:rsid w:val="001D43AE"/>
    <w:rsid w:val="001D4C9B"/>
    <w:rsid w:val="001D5DAD"/>
    <w:rsid w:val="001D6790"/>
    <w:rsid w:val="001D7AF8"/>
    <w:rsid w:val="001E1F7A"/>
    <w:rsid w:val="001E2D2F"/>
    <w:rsid w:val="001E3283"/>
    <w:rsid w:val="001E32E7"/>
    <w:rsid w:val="001E3304"/>
    <w:rsid w:val="001E3EA2"/>
    <w:rsid w:val="001E5396"/>
    <w:rsid w:val="001E6422"/>
    <w:rsid w:val="001E7851"/>
    <w:rsid w:val="001F0065"/>
    <w:rsid w:val="001F190C"/>
    <w:rsid w:val="001F1D4E"/>
    <w:rsid w:val="001F262D"/>
    <w:rsid w:val="001F29D9"/>
    <w:rsid w:val="001F2D09"/>
    <w:rsid w:val="001F2ECE"/>
    <w:rsid w:val="001F3CD6"/>
    <w:rsid w:val="001F4E16"/>
    <w:rsid w:val="001F4FE5"/>
    <w:rsid w:val="001F5493"/>
    <w:rsid w:val="001F6662"/>
    <w:rsid w:val="001F71AF"/>
    <w:rsid w:val="001F7291"/>
    <w:rsid w:val="001F7F08"/>
    <w:rsid w:val="00200576"/>
    <w:rsid w:val="002006F5"/>
    <w:rsid w:val="00200D7E"/>
    <w:rsid w:val="00200FD7"/>
    <w:rsid w:val="00201490"/>
    <w:rsid w:val="002030B3"/>
    <w:rsid w:val="0020408A"/>
    <w:rsid w:val="002041E6"/>
    <w:rsid w:val="0020435C"/>
    <w:rsid w:val="00204A4C"/>
    <w:rsid w:val="00206342"/>
    <w:rsid w:val="00206698"/>
    <w:rsid w:val="00206FE8"/>
    <w:rsid w:val="0020713C"/>
    <w:rsid w:val="00207868"/>
    <w:rsid w:val="002078EA"/>
    <w:rsid w:val="00210E58"/>
    <w:rsid w:val="00211AAC"/>
    <w:rsid w:val="00212AB4"/>
    <w:rsid w:val="002134A9"/>
    <w:rsid w:val="002139E8"/>
    <w:rsid w:val="00215E08"/>
    <w:rsid w:val="00216073"/>
    <w:rsid w:val="0021631A"/>
    <w:rsid w:val="00216E21"/>
    <w:rsid w:val="002174A2"/>
    <w:rsid w:val="00217AF1"/>
    <w:rsid w:val="00220343"/>
    <w:rsid w:val="00220497"/>
    <w:rsid w:val="00220C97"/>
    <w:rsid w:val="0022196A"/>
    <w:rsid w:val="00221BE6"/>
    <w:rsid w:val="002225D9"/>
    <w:rsid w:val="002230EF"/>
    <w:rsid w:val="00223EFD"/>
    <w:rsid w:val="00224923"/>
    <w:rsid w:val="00226708"/>
    <w:rsid w:val="00227919"/>
    <w:rsid w:val="00227EFE"/>
    <w:rsid w:val="00227F72"/>
    <w:rsid w:val="00230A52"/>
    <w:rsid w:val="00230ECE"/>
    <w:rsid w:val="00230F96"/>
    <w:rsid w:val="00230FC5"/>
    <w:rsid w:val="00231098"/>
    <w:rsid w:val="0023239A"/>
    <w:rsid w:val="00232515"/>
    <w:rsid w:val="002328CB"/>
    <w:rsid w:val="00232D29"/>
    <w:rsid w:val="0023409A"/>
    <w:rsid w:val="0023505D"/>
    <w:rsid w:val="00236CEE"/>
    <w:rsid w:val="002411D9"/>
    <w:rsid w:val="00241497"/>
    <w:rsid w:val="00241FE0"/>
    <w:rsid w:val="00242663"/>
    <w:rsid w:val="0024290A"/>
    <w:rsid w:val="002446B8"/>
    <w:rsid w:val="00245312"/>
    <w:rsid w:val="002457BE"/>
    <w:rsid w:val="0024605A"/>
    <w:rsid w:val="00246298"/>
    <w:rsid w:val="0024632B"/>
    <w:rsid w:val="00246569"/>
    <w:rsid w:val="00246C44"/>
    <w:rsid w:val="0024785B"/>
    <w:rsid w:val="0025138E"/>
    <w:rsid w:val="0025141F"/>
    <w:rsid w:val="00251445"/>
    <w:rsid w:val="002521B1"/>
    <w:rsid w:val="00253159"/>
    <w:rsid w:val="00254812"/>
    <w:rsid w:val="00254D3A"/>
    <w:rsid w:val="00255731"/>
    <w:rsid w:val="00255D56"/>
    <w:rsid w:val="00255FBB"/>
    <w:rsid w:val="0025696C"/>
    <w:rsid w:val="0025731B"/>
    <w:rsid w:val="002577C2"/>
    <w:rsid w:val="00257906"/>
    <w:rsid w:val="00257CB8"/>
    <w:rsid w:val="00260466"/>
    <w:rsid w:val="00261BA9"/>
    <w:rsid w:val="002629FA"/>
    <w:rsid w:val="00264BA1"/>
    <w:rsid w:val="00265ABE"/>
    <w:rsid w:val="00266F0F"/>
    <w:rsid w:val="00267FA9"/>
    <w:rsid w:val="002702CF"/>
    <w:rsid w:val="0027048E"/>
    <w:rsid w:val="00270843"/>
    <w:rsid w:val="00271391"/>
    <w:rsid w:val="0027206A"/>
    <w:rsid w:val="00272F6E"/>
    <w:rsid w:val="002735A1"/>
    <w:rsid w:val="00273B9F"/>
    <w:rsid w:val="00273C22"/>
    <w:rsid w:val="00273D4E"/>
    <w:rsid w:val="00273DB7"/>
    <w:rsid w:val="00274850"/>
    <w:rsid w:val="002753C7"/>
    <w:rsid w:val="00276445"/>
    <w:rsid w:val="00276B47"/>
    <w:rsid w:val="00276BF4"/>
    <w:rsid w:val="00280999"/>
    <w:rsid w:val="00281059"/>
    <w:rsid w:val="00281849"/>
    <w:rsid w:val="00281D24"/>
    <w:rsid w:val="002835D2"/>
    <w:rsid w:val="00283D67"/>
    <w:rsid w:val="00283DAD"/>
    <w:rsid w:val="002846E8"/>
    <w:rsid w:val="00284E92"/>
    <w:rsid w:val="00285804"/>
    <w:rsid w:val="00285860"/>
    <w:rsid w:val="002866AA"/>
    <w:rsid w:val="00287297"/>
    <w:rsid w:val="002873D2"/>
    <w:rsid w:val="00287567"/>
    <w:rsid w:val="00287708"/>
    <w:rsid w:val="0029091B"/>
    <w:rsid w:val="00290FB0"/>
    <w:rsid w:val="002945CC"/>
    <w:rsid w:val="00294F9D"/>
    <w:rsid w:val="002954E8"/>
    <w:rsid w:val="00297006"/>
    <w:rsid w:val="002A0DA1"/>
    <w:rsid w:val="002A3623"/>
    <w:rsid w:val="002A5851"/>
    <w:rsid w:val="002A5CBF"/>
    <w:rsid w:val="002B144D"/>
    <w:rsid w:val="002B1718"/>
    <w:rsid w:val="002B1AB8"/>
    <w:rsid w:val="002B1C65"/>
    <w:rsid w:val="002B23C4"/>
    <w:rsid w:val="002B3747"/>
    <w:rsid w:val="002B3750"/>
    <w:rsid w:val="002B3F38"/>
    <w:rsid w:val="002B4487"/>
    <w:rsid w:val="002B549E"/>
    <w:rsid w:val="002B7694"/>
    <w:rsid w:val="002B7A70"/>
    <w:rsid w:val="002C003B"/>
    <w:rsid w:val="002C0A37"/>
    <w:rsid w:val="002C0F7E"/>
    <w:rsid w:val="002C1767"/>
    <w:rsid w:val="002C1A4D"/>
    <w:rsid w:val="002C2221"/>
    <w:rsid w:val="002C22A1"/>
    <w:rsid w:val="002C2A4A"/>
    <w:rsid w:val="002C2E09"/>
    <w:rsid w:val="002C4AEB"/>
    <w:rsid w:val="002C6115"/>
    <w:rsid w:val="002C649A"/>
    <w:rsid w:val="002C6FED"/>
    <w:rsid w:val="002C7834"/>
    <w:rsid w:val="002D0802"/>
    <w:rsid w:val="002D18A4"/>
    <w:rsid w:val="002D1B96"/>
    <w:rsid w:val="002D245D"/>
    <w:rsid w:val="002D26B8"/>
    <w:rsid w:val="002D26F5"/>
    <w:rsid w:val="002D3211"/>
    <w:rsid w:val="002D38D2"/>
    <w:rsid w:val="002D57EC"/>
    <w:rsid w:val="002D5E8D"/>
    <w:rsid w:val="002D6674"/>
    <w:rsid w:val="002D6BD6"/>
    <w:rsid w:val="002D72EF"/>
    <w:rsid w:val="002D7484"/>
    <w:rsid w:val="002D76DF"/>
    <w:rsid w:val="002D7A5F"/>
    <w:rsid w:val="002D7AB0"/>
    <w:rsid w:val="002D7F39"/>
    <w:rsid w:val="002E07B5"/>
    <w:rsid w:val="002E0987"/>
    <w:rsid w:val="002E0C1A"/>
    <w:rsid w:val="002E120C"/>
    <w:rsid w:val="002E1620"/>
    <w:rsid w:val="002E261E"/>
    <w:rsid w:val="002E2895"/>
    <w:rsid w:val="002E2960"/>
    <w:rsid w:val="002E2C75"/>
    <w:rsid w:val="002E33EA"/>
    <w:rsid w:val="002E4166"/>
    <w:rsid w:val="002E4BBB"/>
    <w:rsid w:val="002E541F"/>
    <w:rsid w:val="002E6507"/>
    <w:rsid w:val="002E6640"/>
    <w:rsid w:val="002E7653"/>
    <w:rsid w:val="002F0159"/>
    <w:rsid w:val="002F0B1D"/>
    <w:rsid w:val="002F112A"/>
    <w:rsid w:val="002F17CF"/>
    <w:rsid w:val="002F2314"/>
    <w:rsid w:val="002F37EB"/>
    <w:rsid w:val="002F3F99"/>
    <w:rsid w:val="002F4850"/>
    <w:rsid w:val="002F53C8"/>
    <w:rsid w:val="002F689B"/>
    <w:rsid w:val="002F7FD5"/>
    <w:rsid w:val="00300724"/>
    <w:rsid w:val="00300902"/>
    <w:rsid w:val="003010B1"/>
    <w:rsid w:val="00301837"/>
    <w:rsid w:val="00301B92"/>
    <w:rsid w:val="00302D84"/>
    <w:rsid w:val="003036AD"/>
    <w:rsid w:val="00303ABD"/>
    <w:rsid w:val="003040BF"/>
    <w:rsid w:val="0030580C"/>
    <w:rsid w:val="0030658B"/>
    <w:rsid w:val="003068EE"/>
    <w:rsid w:val="00310AB7"/>
    <w:rsid w:val="00311F2F"/>
    <w:rsid w:val="003126E1"/>
    <w:rsid w:val="00312939"/>
    <w:rsid w:val="00312F8F"/>
    <w:rsid w:val="003132A4"/>
    <w:rsid w:val="0031359C"/>
    <w:rsid w:val="003165E5"/>
    <w:rsid w:val="00316CD6"/>
    <w:rsid w:val="00317A06"/>
    <w:rsid w:val="00320628"/>
    <w:rsid w:val="00320801"/>
    <w:rsid w:val="00320C1A"/>
    <w:rsid w:val="00320E19"/>
    <w:rsid w:val="00321189"/>
    <w:rsid w:val="003218E7"/>
    <w:rsid w:val="00321AB3"/>
    <w:rsid w:val="003227EA"/>
    <w:rsid w:val="00322AB3"/>
    <w:rsid w:val="00323233"/>
    <w:rsid w:val="00324126"/>
    <w:rsid w:val="0032459C"/>
    <w:rsid w:val="00324890"/>
    <w:rsid w:val="0032490C"/>
    <w:rsid w:val="00325360"/>
    <w:rsid w:val="00325AEB"/>
    <w:rsid w:val="00326006"/>
    <w:rsid w:val="0032602A"/>
    <w:rsid w:val="00326427"/>
    <w:rsid w:val="00326CC3"/>
    <w:rsid w:val="00330006"/>
    <w:rsid w:val="003300A3"/>
    <w:rsid w:val="00330156"/>
    <w:rsid w:val="00332A39"/>
    <w:rsid w:val="00333113"/>
    <w:rsid w:val="00333663"/>
    <w:rsid w:val="00334242"/>
    <w:rsid w:val="00334686"/>
    <w:rsid w:val="003353D8"/>
    <w:rsid w:val="0033540A"/>
    <w:rsid w:val="003371BB"/>
    <w:rsid w:val="003376D3"/>
    <w:rsid w:val="00337BFA"/>
    <w:rsid w:val="00337FB5"/>
    <w:rsid w:val="003401CB"/>
    <w:rsid w:val="003405EE"/>
    <w:rsid w:val="00340CC7"/>
    <w:rsid w:val="00341608"/>
    <w:rsid w:val="00342F49"/>
    <w:rsid w:val="00343BEB"/>
    <w:rsid w:val="003449B0"/>
    <w:rsid w:val="00344A1C"/>
    <w:rsid w:val="00346031"/>
    <w:rsid w:val="0034605C"/>
    <w:rsid w:val="0034609D"/>
    <w:rsid w:val="00346635"/>
    <w:rsid w:val="00347186"/>
    <w:rsid w:val="00347511"/>
    <w:rsid w:val="00347B27"/>
    <w:rsid w:val="00350790"/>
    <w:rsid w:val="00350F86"/>
    <w:rsid w:val="003513C1"/>
    <w:rsid w:val="0035163D"/>
    <w:rsid w:val="0035168B"/>
    <w:rsid w:val="00352547"/>
    <w:rsid w:val="00352DF5"/>
    <w:rsid w:val="00354690"/>
    <w:rsid w:val="003549DA"/>
    <w:rsid w:val="00355243"/>
    <w:rsid w:val="00355278"/>
    <w:rsid w:val="003557C6"/>
    <w:rsid w:val="003562E9"/>
    <w:rsid w:val="00357A8A"/>
    <w:rsid w:val="00357BF6"/>
    <w:rsid w:val="003610D6"/>
    <w:rsid w:val="00362BB8"/>
    <w:rsid w:val="00362E5E"/>
    <w:rsid w:val="00364161"/>
    <w:rsid w:val="0036500D"/>
    <w:rsid w:val="00365065"/>
    <w:rsid w:val="0036586A"/>
    <w:rsid w:val="00365A7C"/>
    <w:rsid w:val="00365B9B"/>
    <w:rsid w:val="00365D02"/>
    <w:rsid w:val="00365FED"/>
    <w:rsid w:val="0036605C"/>
    <w:rsid w:val="00367D65"/>
    <w:rsid w:val="00367DA6"/>
    <w:rsid w:val="00371059"/>
    <w:rsid w:val="00371BF8"/>
    <w:rsid w:val="00372A58"/>
    <w:rsid w:val="00373596"/>
    <w:rsid w:val="003739B4"/>
    <w:rsid w:val="00373D7B"/>
    <w:rsid w:val="00373FF6"/>
    <w:rsid w:val="003743C7"/>
    <w:rsid w:val="003758F0"/>
    <w:rsid w:val="00377098"/>
    <w:rsid w:val="003805F9"/>
    <w:rsid w:val="00380D7C"/>
    <w:rsid w:val="003812BC"/>
    <w:rsid w:val="0038188E"/>
    <w:rsid w:val="003819D9"/>
    <w:rsid w:val="0038205A"/>
    <w:rsid w:val="0038217F"/>
    <w:rsid w:val="0038251C"/>
    <w:rsid w:val="00382C96"/>
    <w:rsid w:val="003835E2"/>
    <w:rsid w:val="00383761"/>
    <w:rsid w:val="0038561C"/>
    <w:rsid w:val="00386E67"/>
    <w:rsid w:val="00390C13"/>
    <w:rsid w:val="00390D68"/>
    <w:rsid w:val="0039123A"/>
    <w:rsid w:val="00391C57"/>
    <w:rsid w:val="00392382"/>
    <w:rsid w:val="00392484"/>
    <w:rsid w:val="00392FB7"/>
    <w:rsid w:val="00393206"/>
    <w:rsid w:val="00393A33"/>
    <w:rsid w:val="00394D0C"/>
    <w:rsid w:val="00394F81"/>
    <w:rsid w:val="003958BC"/>
    <w:rsid w:val="00396DAF"/>
    <w:rsid w:val="003977D5"/>
    <w:rsid w:val="00397BDE"/>
    <w:rsid w:val="003A177C"/>
    <w:rsid w:val="003A18F8"/>
    <w:rsid w:val="003A292E"/>
    <w:rsid w:val="003A3163"/>
    <w:rsid w:val="003A7D35"/>
    <w:rsid w:val="003B0D22"/>
    <w:rsid w:val="003B0E94"/>
    <w:rsid w:val="003B15B9"/>
    <w:rsid w:val="003B3419"/>
    <w:rsid w:val="003B4087"/>
    <w:rsid w:val="003B45FD"/>
    <w:rsid w:val="003B4D52"/>
    <w:rsid w:val="003B5992"/>
    <w:rsid w:val="003B6374"/>
    <w:rsid w:val="003B63F2"/>
    <w:rsid w:val="003C0FB9"/>
    <w:rsid w:val="003C1B49"/>
    <w:rsid w:val="003C3E86"/>
    <w:rsid w:val="003C494F"/>
    <w:rsid w:val="003C4AC8"/>
    <w:rsid w:val="003C6303"/>
    <w:rsid w:val="003C7DB1"/>
    <w:rsid w:val="003D1699"/>
    <w:rsid w:val="003D1AFE"/>
    <w:rsid w:val="003D2445"/>
    <w:rsid w:val="003D2453"/>
    <w:rsid w:val="003D254A"/>
    <w:rsid w:val="003D2D30"/>
    <w:rsid w:val="003D3573"/>
    <w:rsid w:val="003D3818"/>
    <w:rsid w:val="003D3A04"/>
    <w:rsid w:val="003D3A73"/>
    <w:rsid w:val="003D3A8A"/>
    <w:rsid w:val="003D448A"/>
    <w:rsid w:val="003D44B8"/>
    <w:rsid w:val="003D4784"/>
    <w:rsid w:val="003D4C25"/>
    <w:rsid w:val="003D5C80"/>
    <w:rsid w:val="003D6FD0"/>
    <w:rsid w:val="003D703D"/>
    <w:rsid w:val="003D7E16"/>
    <w:rsid w:val="003E033A"/>
    <w:rsid w:val="003E057F"/>
    <w:rsid w:val="003E1936"/>
    <w:rsid w:val="003E206A"/>
    <w:rsid w:val="003E2C87"/>
    <w:rsid w:val="003E2CE3"/>
    <w:rsid w:val="003E3E00"/>
    <w:rsid w:val="003E4058"/>
    <w:rsid w:val="003E478A"/>
    <w:rsid w:val="003E4E5B"/>
    <w:rsid w:val="003E5739"/>
    <w:rsid w:val="003E5B34"/>
    <w:rsid w:val="003E5E66"/>
    <w:rsid w:val="003E6118"/>
    <w:rsid w:val="003E6F03"/>
    <w:rsid w:val="003E76D3"/>
    <w:rsid w:val="003E7D1E"/>
    <w:rsid w:val="003F24C9"/>
    <w:rsid w:val="003F2536"/>
    <w:rsid w:val="003F76C1"/>
    <w:rsid w:val="004010B3"/>
    <w:rsid w:val="0040190C"/>
    <w:rsid w:val="0040198B"/>
    <w:rsid w:val="004019F4"/>
    <w:rsid w:val="004027EA"/>
    <w:rsid w:val="00404299"/>
    <w:rsid w:val="00405355"/>
    <w:rsid w:val="00405550"/>
    <w:rsid w:val="00407739"/>
    <w:rsid w:val="004103D5"/>
    <w:rsid w:val="004109CF"/>
    <w:rsid w:val="00410D81"/>
    <w:rsid w:val="0041311D"/>
    <w:rsid w:val="0041361E"/>
    <w:rsid w:val="00413FFD"/>
    <w:rsid w:val="00414130"/>
    <w:rsid w:val="004152E8"/>
    <w:rsid w:val="0041577A"/>
    <w:rsid w:val="00415AB8"/>
    <w:rsid w:val="00416D72"/>
    <w:rsid w:val="00417CA7"/>
    <w:rsid w:val="004206CC"/>
    <w:rsid w:val="00421CC2"/>
    <w:rsid w:val="00421D29"/>
    <w:rsid w:val="00422D2F"/>
    <w:rsid w:val="004244A9"/>
    <w:rsid w:val="0042479A"/>
    <w:rsid w:val="00424D98"/>
    <w:rsid w:val="0042699E"/>
    <w:rsid w:val="00426AF6"/>
    <w:rsid w:val="00430271"/>
    <w:rsid w:val="00430385"/>
    <w:rsid w:val="00430F16"/>
    <w:rsid w:val="004317F0"/>
    <w:rsid w:val="004321C7"/>
    <w:rsid w:val="0043224A"/>
    <w:rsid w:val="004322D0"/>
    <w:rsid w:val="004327B7"/>
    <w:rsid w:val="00432DB1"/>
    <w:rsid w:val="004330E2"/>
    <w:rsid w:val="00433478"/>
    <w:rsid w:val="00434A9F"/>
    <w:rsid w:val="00434B38"/>
    <w:rsid w:val="00436E40"/>
    <w:rsid w:val="00437451"/>
    <w:rsid w:val="0044050C"/>
    <w:rsid w:val="00440BE9"/>
    <w:rsid w:val="00440DC0"/>
    <w:rsid w:val="0044192D"/>
    <w:rsid w:val="00442669"/>
    <w:rsid w:val="004429E0"/>
    <w:rsid w:val="00444AA7"/>
    <w:rsid w:val="004450B9"/>
    <w:rsid w:val="004453D3"/>
    <w:rsid w:val="0044673B"/>
    <w:rsid w:val="004500C4"/>
    <w:rsid w:val="004503F4"/>
    <w:rsid w:val="00450A70"/>
    <w:rsid w:val="00450D09"/>
    <w:rsid w:val="00452E07"/>
    <w:rsid w:val="00452E1F"/>
    <w:rsid w:val="0045314D"/>
    <w:rsid w:val="00453A60"/>
    <w:rsid w:val="004543AB"/>
    <w:rsid w:val="004545EC"/>
    <w:rsid w:val="00454C9B"/>
    <w:rsid w:val="004558C2"/>
    <w:rsid w:val="00455BED"/>
    <w:rsid w:val="00455CF5"/>
    <w:rsid w:val="00456ED7"/>
    <w:rsid w:val="00456F8F"/>
    <w:rsid w:val="00457202"/>
    <w:rsid w:val="00457287"/>
    <w:rsid w:val="00457846"/>
    <w:rsid w:val="00460A5B"/>
    <w:rsid w:val="00461231"/>
    <w:rsid w:val="00461791"/>
    <w:rsid w:val="00461A74"/>
    <w:rsid w:val="004633D6"/>
    <w:rsid w:val="00463827"/>
    <w:rsid w:val="004638DF"/>
    <w:rsid w:val="0046404A"/>
    <w:rsid w:val="004641A6"/>
    <w:rsid w:val="00465B75"/>
    <w:rsid w:val="00466388"/>
    <w:rsid w:val="00466714"/>
    <w:rsid w:val="00467A93"/>
    <w:rsid w:val="00467C2B"/>
    <w:rsid w:val="00467E46"/>
    <w:rsid w:val="00470BDC"/>
    <w:rsid w:val="004712A6"/>
    <w:rsid w:val="00473BB0"/>
    <w:rsid w:val="00474629"/>
    <w:rsid w:val="00476504"/>
    <w:rsid w:val="00476FE4"/>
    <w:rsid w:val="004771DE"/>
    <w:rsid w:val="00480050"/>
    <w:rsid w:val="00480076"/>
    <w:rsid w:val="00480B9A"/>
    <w:rsid w:val="004813F3"/>
    <w:rsid w:val="004818DF"/>
    <w:rsid w:val="00482B94"/>
    <w:rsid w:val="004832C9"/>
    <w:rsid w:val="00483895"/>
    <w:rsid w:val="00483C3C"/>
    <w:rsid w:val="0048535D"/>
    <w:rsid w:val="00485CC5"/>
    <w:rsid w:val="00486631"/>
    <w:rsid w:val="004870FB"/>
    <w:rsid w:val="00487F19"/>
    <w:rsid w:val="00490826"/>
    <w:rsid w:val="00491300"/>
    <w:rsid w:val="0049164D"/>
    <w:rsid w:val="00491C61"/>
    <w:rsid w:val="004924B0"/>
    <w:rsid w:val="00492D85"/>
    <w:rsid w:val="00494B6A"/>
    <w:rsid w:val="00496E39"/>
    <w:rsid w:val="00496F40"/>
    <w:rsid w:val="00497F15"/>
    <w:rsid w:val="004A25A4"/>
    <w:rsid w:val="004A2E97"/>
    <w:rsid w:val="004A3393"/>
    <w:rsid w:val="004A3834"/>
    <w:rsid w:val="004A3D6F"/>
    <w:rsid w:val="004A428A"/>
    <w:rsid w:val="004A4B02"/>
    <w:rsid w:val="004A4B4E"/>
    <w:rsid w:val="004A619C"/>
    <w:rsid w:val="004A65AD"/>
    <w:rsid w:val="004A6B76"/>
    <w:rsid w:val="004B07B0"/>
    <w:rsid w:val="004B09AC"/>
    <w:rsid w:val="004B134A"/>
    <w:rsid w:val="004B171E"/>
    <w:rsid w:val="004B17E4"/>
    <w:rsid w:val="004B3628"/>
    <w:rsid w:val="004B38E0"/>
    <w:rsid w:val="004B43BE"/>
    <w:rsid w:val="004B5A69"/>
    <w:rsid w:val="004B5B1E"/>
    <w:rsid w:val="004B5F3B"/>
    <w:rsid w:val="004B6A51"/>
    <w:rsid w:val="004B6A6F"/>
    <w:rsid w:val="004B7309"/>
    <w:rsid w:val="004B7985"/>
    <w:rsid w:val="004B7AD7"/>
    <w:rsid w:val="004C058B"/>
    <w:rsid w:val="004C0BEA"/>
    <w:rsid w:val="004C1EAF"/>
    <w:rsid w:val="004C22D1"/>
    <w:rsid w:val="004C3ACE"/>
    <w:rsid w:val="004C3B61"/>
    <w:rsid w:val="004C58EA"/>
    <w:rsid w:val="004C5FEC"/>
    <w:rsid w:val="004C636F"/>
    <w:rsid w:val="004C687C"/>
    <w:rsid w:val="004C6C0F"/>
    <w:rsid w:val="004C7E24"/>
    <w:rsid w:val="004D0792"/>
    <w:rsid w:val="004D1C1F"/>
    <w:rsid w:val="004D235E"/>
    <w:rsid w:val="004D26D3"/>
    <w:rsid w:val="004D2C16"/>
    <w:rsid w:val="004D3749"/>
    <w:rsid w:val="004D667F"/>
    <w:rsid w:val="004D71FD"/>
    <w:rsid w:val="004D728F"/>
    <w:rsid w:val="004E00A8"/>
    <w:rsid w:val="004E0218"/>
    <w:rsid w:val="004E083B"/>
    <w:rsid w:val="004E1134"/>
    <w:rsid w:val="004E1BA2"/>
    <w:rsid w:val="004E28BB"/>
    <w:rsid w:val="004E58EE"/>
    <w:rsid w:val="004E606D"/>
    <w:rsid w:val="004E6658"/>
    <w:rsid w:val="004F058D"/>
    <w:rsid w:val="004F275C"/>
    <w:rsid w:val="004F2D61"/>
    <w:rsid w:val="004F340E"/>
    <w:rsid w:val="004F347D"/>
    <w:rsid w:val="004F436A"/>
    <w:rsid w:val="004F5053"/>
    <w:rsid w:val="004F5EEB"/>
    <w:rsid w:val="004F6A32"/>
    <w:rsid w:val="004F752F"/>
    <w:rsid w:val="004F75A5"/>
    <w:rsid w:val="005008E1"/>
    <w:rsid w:val="005009C4"/>
    <w:rsid w:val="00500FE2"/>
    <w:rsid w:val="005019A5"/>
    <w:rsid w:val="005021F0"/>
    <w:rsid w:val="005022FA"/>
    <w:rsid w:val="0050273F"/>
    <w:rsid w:val="00503322"/>
    <w:rsid w:val="00504450"/>
    <w:rsid w:val="00504D5D"/>
    <w:rsid w:val="00504EFA"/>
    <w:rsid w:val="0050580E"/>
    <w:rsid w:val="005077DB"/>
    <w:rsid w:val="005078B8"/>
    <w:rsid w:val="005079D2"/>
    <w:rsid w:val="00507B80"/>
    <w:rsid w:val="00510272"/>
    <w:rsid w:val="005107F3"/>
    <w:rsid w:val="00510DE0"/>
    <w:rsid w:val="00511695"/>
    <w:rsid w:val="005133DF"/>
    <w:rsid w:val="00513B38"/>
    <w:rsid w:val="00514E97"/>
    <w:rsid w:val="00516283"/>
    <w:rsid w:val="0051739E"/>
    <w:rsid w:val="005178B6"/>
    <w:rsid w:val="0051796B"/>
    <w:rsid w:val="00520C3E"/>
    <w:rsid w:val="00522328"/>
    <w:rsid w:val="00522483"/>
    <w:rsid w:val="00522760"/>
    <w:rsid w:val="0052321A"/>
    <w:rsid w:val="0052326A"/>
    <w:rsid w:val="00523952"/>
    <w:rsid w:val="00524158"/>
    <w:rsid w:val="00525D9D"/>
    <w:rsid w:val="00525F18"/>
    <w:rsid w:val="0052606A"/>
    <w:rsid w:val="005262E2"/>
    <w:rsid w:val="00526E20"/>
    <w:rsid w:val="0052706C"/>
    <w:rsid w:val="00527251"/>
    <w:rsid w:val="005278F1"/>
    <w:rsid w:val="00527FC0"/>
    <w:rsid w:val="005303F6"/>
    <w:rsid w:val="00530A04"/>
    <w:rsid w:val="00530C32"/>
    <w:rsid w:val="00531659"/>
    <w:rsid w:val="00532CDA"/>
    <w:rsid w:val="00532F64"/>
    <w:rsid w:val="00532FD0"/>
    <w:rsid w:val="00533C8A"/>
    <w:rsid w:val="00534803"/>
    <w:rsid w:val="005351D6"/>
    <w:rsid w:val="00535E2C"/>
    <w:rsid w:val="00536520"/>
    <w:rsid w:val="00536955"/>
    <w:rsid w:val="00537355"/>
    <w:rsid w:val="00537A98"/>
    <w:rsid w:val="00537CA6"/>
    <w:rsid w:val="005427A6"/>
    <w:rsid w:val="00542A05"/>
    <w:rsid w:val="00542DD7"/>
    <w:rsid w:val="005433F5"/>
    <w:rsid w:val="00543413"/>
    <w:rsid w:val="00543B8B"/>
    <w:rsid w:val="005441D4"/>
    <w:rsid w:val="005444DF"/>
    <w:rsid w:val="00545720"/>
    <w:rsid w:val="0054640A"/>
    <w:rsid w:val="0054667E"/>
    <w:rsid w:val="0054708C"/>
    <w:rsid w:val="005501AF"/>
    <w:rsid w:val="0055075F"/>
    <w:rsid w:val="005511B9"/>
    <w:rsid w:val="005514E4"/>
    <w:rsid w:val="00551FBB"/>
    <w:rsid w:val="0055204F"/>
    <w:rsid w:val="00552ABB"/>
    <w:rsid w:val="005545B9"/>
    <w:rsid w:val="00554F74"/>
    <w:rsid w:val="005553F7"/>
    <w:rsid w:val="00555BCC"/>
    <w:rsid w:val="00555D58"/>
    <w:rsid w:val="00555F65"/>
    <w:rsid w:val="00556B0B"/>
    <w:rsid w:val="0056057B"/>
    <w:rsid w:val="00561029"/>
    <w:rsid w:val="0056135E"/>
    <w:rsid w:val="0056186D"/>
    <w:rsid w:val="00561DFF"/>
    <w:rsid w:val="00562CD3"/>
    <w:rsid w:val="00562E42"/>
    <w:rsid w:val="005647C5"/>
    <w:rsid w:val="0056699C"/>
    <w:rsid w:val="00566F7B"/>
    <w:rsid w:val="0056746C"/>
    <w:rsid w:val="0056784C"/>
    <w:rsid w:val="005679AB"/>
    <w:rsid w:val="00571200"/>
    <w:rsid w:val="00571929"/>
    <w:rsid w:val="00571D05"/>
    <w:rsid w:val="00572B4B"/>
    <w:rsid w:val="00575559"/>
    <w:rsid w:val="0057601E"/>
    <w:rsid w:val="00577BB4"/>
    <w:rsid w:val="0058020F"/>
    <w:rsid w:val="00580CF1"/>
    <w:rsid w:val="00581855"/>
    <w:rsid w:val="005820BD"/>
    <w:rsid w:val="0058278E"/>
    <w:rsid w:val="00582939"/>
    <w:rsid w:val="005854D5"/>
    <w:rsid w:val="00585541"/>
    <w:rsid w:val="00585596"/>
    <w:rsid w:val="00585810"/>
    <w:rsid w:val="00587468"/>
    <w:rsid w:val="00587489"/>
    <w:rsid w:val="005876D5"/>
    <w:rsid w:val="0059101A"/>
    <w:rsid w:val="005912A1"/>
    <w:rsid w:val="00592DB7"/>
    <w:rsid w:val="00592EED"/>
    <w:rsid w:val="0059434A"/>
    <w:rsid w:val="0059489B"/>
    <w:rsid w:val="00594EA7"/>
    <w:rsid w:val="00595837"/>
    <w:rsid w:val="0059601C"/>
    <w:rsid w:val="0059677A"/>
    <w:rsid w:val="005969E6"/>
    <w:rsid w:val="00597B20"/>
    <w:rsid w:val="00597C04"/>
    <w:rsid w:val="00597DB5"/>
    <w:rsid w:val="005A12A8"/>
    <w:rsid w:val="005A3448"/>
    <w:rsid w:val="005A3D0D"/>
    <w:rsid w:val="005A3DA4"/>
    <w:rsid w:val="005A45C6"/>
    <w:rsid w:val="005A657C"/>
    <w:rsid w:val="005A797B"/>
    <w:rsid w:val="005A7B6C"/>
    <w:rsid w:val="005B1140"/>
    <w:rsid w:val="005B2A8B"/>
    <w:rsid w:val="005B508C"/>
    <w:rsid w:val="005B6139"/>
    <w:rsid w:val="005B7483"/>
    <w:rsid w:val="005C1084"/>
    <w:rsid w:val="005C13C9"/>
    <w:rsid w:val="005C2B39"/>
    <w:rsid w:val="005C375A"/>
    <w:rsid w:val="005C3A2F"/>
    <w:rsid w:val="005C3AB9"/>
    <w:rsid w:val="005C3B36"/>
    <w:rsid w:val="005C3CB1"/>
    <w:rsid w:val="005C4425"/>
    <w:rsid w:val="005C4A75"/>
    <w:rsid w:val="005C5CC7"/>
    <w:rsid w:val="005C638A"/>
    <w:rsid w:val="005C6721"/>
    <w:rsid w:val="005C71B7"/>
    <w:rsid w:val="005C7E2C"/>
    <w:rsid w:val="005D0146"/>
    <w:rsid w:val="005D27C3"/>
    <w:rsid w:val="005D2DC5"/>
    <w:rsid w:val="005D2EB7"/>
    <w:rsid w:val="005D3703"/>
    <w:rsid w:val="005D3C59"/>
    <w:rsid w:val="005D42C8"/>
    <w:rsid w:val="005D4DDB"/>
    <w:rsid w:val="005D4FBE"/>
    <w:rsid w:val="005D53A7"/>
    <w:rsid w:val="005D6911"/>
    <w:rsid w:val="005D6C0C"/>
    <w:rsid w:val="005D6C4C"/>
    <w:rsid w:val="005D76A3"/>
    <w:rsid w:val="005E02BD"/>
    <w:rsid w:val="005E04A6"/>
    <w:rsid w:val="005E0565"/>
    <w:rsid w:val="005E05B3"/>
    <w:rsid w:val="005E2138"/>
    <w:rsid w:val="005E3D77"/>
    <w:rsid w:val="005E53EF"/>
    <w:rsid w:val="005E5FB0"/>
    <w:rsid w:val="005E6174"/>
    <w:rsid w:val="005E61A8"/>
    <w:rsid w:val="005E6237"/>
    <w:rsid w:val="005F0073"/>
    <w:rsid w:val="005F01BF"/>
    <w:rsid w:val="005F01E1"/>
    <w:rsid w:val="005F08E0"/>
    <w:rsid w:val="005F18CA"/>
    <w:rsid w:val="005F1931"/>
    <w:rsid w:val="005F66E9"/>
    <w:rsid w:val="005F6BC8"/>
    <w:rsid w:val="0060003C"/>
    <w:rsid w:val="0060014F"/>
    <w:rsid w:val="006004FE"/>
    <w:rsid w:val="00600697"/>
    <w:rsid w:val="00601104"/>
    <w:rsid w:val="00601238"/>
    <w:rsid w:val="006018A6"/>
    <w:rsid w:val="00605039"/>
    <w:rsid w:val="00605B08"/>
    <w:rsid w:val="00605FB8"/>
    <w:rsid w:val="006074FA"/>
    <w:rsid w:val="00611172"/>
    <w:rsid w:val="00611252"/>
    <w:rsid w:val="006124EF"/>
    <w:rsid w:val="00612AB1"/>
    <w:rsid w:val="00612BFB"/>
    <w:rsid w:val="00612EBF"/>
    <w:rsid w:val="00612EF7"/>
    <w:rsid w:val="006131DA"/>
    <w:rsid w:val="00613479"/>
    <w:rsid w:val="006135B9"/>
    <w:rsid w:val="00613744"/>
    <w:rsid w:val="00613A97"/>
    <w:rsid w:val="0061404A"/>
    <w:rsid w:val="00614986"/>
    <w:rsid w:val="00615746"/>
    <w:rsid w:val="006161BE"/>
    <w:rsid w:val="00620D88"/>
    <w:rsid w:val="00620D92"/>
    <w:rsid w:val="00621787"/>
    <w:rsid w:val="00621F2C"/>
    <w:rsid w:val="00622685"/>
    <w:rsid w:val="00622929"/>
    <w:rsid w:val="0062319D"/>
    <w:rsid w:val="00623889"/>
    <w:rsid w:val="006239B4"/>
    <w:rsid w:val="00623E78"/>
    <w:rsid w:val="00624120"/>
    <w:rsid w:val="0062417D"/>
    <w:rsid w:val="006251A4"/>
    <w:rsid w:val="006263B3"/>
    <w:rsid w:val="00626FF6"/>
    <w:rsid w:val="00630FBD"/>
    <w:rsid w:val="00631735"/>
    <w:rsid w:val="00633305"/>
    <w:rsid w:val="00634DF4"/>
    <w:rsid w:val="00635CAD"/>
    <w:rsid w:val="006360EC"/>
    <w:rsid w:val="006362E9"/>
    <w:rsid w:val="0063651D"/>
    <w:rsid w:val="00636760"/>
    <w:rsid w:val="0064047B"/>
    <w:rsid w:val="00640BD5"/>
    <w:rsid w:val="006413EE"/>
    <w:rsid w:val="00641CD7"/>
    <w:rsid w:val="006425F6"/>
    <w:rsid w:val="0065124C"/>
    <w:rsid w:val="00651D02"/>
    <w:rsid w:val="0065226B"/>
    <w:rsid w:val="006527D6"/>
    <w:rsid w:val="00653091"/>
    <w:rsid w:val="00654DD2"/>
    <w:rsid w:val="00655952"/>
    <w:rsid w:val="006563F7"/>
    <w:rsid w:val="006564C5"/>
    <w:rsid w:val="00657526"/>
    <w:rsid w:val="00657638"/>
    <w:rsid w:val="00657644"/>
    <w:rsid w:val="00657FD2"/>
    <w:rsid w:val="00660335"/>
    <w:rsid w:val="00661E3B"/>
    <w:rsid w:val="00664C34"/>
    <w:rsid w:val="00665F7A"/>
    <w:rsid w:val="0067089D"/>
    <w:rsid w:val="006737CB"/>
    <w:rsid w:val="0067407E"/>
    <w:rsid w:val="00674109"/>
    <w:rsid w:val="0067543C"/>
    <w:rsid w:val="0067758F"/>
    <w:rsid w:val="00680634"/>
    <w:rsid w:val="006806C5"/>
    <w:rsid w:val="006821F2"/>
    <w:rsid w:val="0068258A"/>
    <w:rsid w:val="00683342"/>
    <w:rsid w:val="00683A17"/>
    <w:rsid w:val="006840B1"/>
    <w:rsid w:val="00684B01"/>
    <w:rsid w:val="00684DDA"/>
    <w:rsid w:val="00684DE0"/>
    <w:rsid w:val="0068573A"/>
    <w:rsid w:val="0068620F"/>
    <w:rsid w:val="00686AC6"/>
    <w:rsid w:val="00686B52"/>
    <w:rsid w:val="00686C22"/>
    <w:rsid w:val="00687D39"/>
    <w:rsid w:val="0069096F"/>
    <w:rsid w:val="00690F55"/>
    <w:rsid w:val="00692902"/>
    <w:rsid w:val="006931B6"/>
    <w:rsid w:val="00694311"/>
    <w:rsid w:val="006948DB"/>
    <w:rsid w:val="0069661E"/>
    <w:rsid w:val="006968BD"/>
    <w:rsid w:val="00696DEC"/>
    <w:rsid w:val="006A0565"/>
    <w:rsid w:val="006A16EB"/>
    <w:rsid w:val="006A18E1"/>
    <w:rsid w:val="006A1B2E"/>
    <w:rsid w:val="006A25A0"/>
    <w:rsid w:val="006A2950"/>
    <w:rsid w:val="006A31AF"/>
    <w:rsid w:val="006A46A7"/>
    <w:rsid w:val="006A4A93"/>
    <w:rsid w:val="006A5501"/>
    <w:rsid w:val="006A569D"/>
    <w:rsid w:val="006A5DD9"/>
    <w:rsid w:val="006A5E1D"/>
    <w:rsid w:val="006A6A5A"/>
    <w:rsid w:val="006A7754"/>
    <w:rsid w:val="006A7F86"/>
    <w:rsid w:val="006B1216"/>
    <w:rsid w:val="006B1707"/>
    <w:rsid w:val="006B1CE1"/>
    <w:rsid w:val="006B6A5E"/>
    <w:rsid w:val="006B702C"/>
    <w:rsid w:val="006B759C"/>
    <w:rsid w:val="006B7D1A"/>
    <w:rsid w:val="006C0219"/>
    <w:rsid w:val="006C070B"/>
    <w:rsid w:val="006C0C5F"/>
    <w:rsid w:val="006C121E"/>
    <w:rsid w:val="006C224C"/>
    <w:rsid w:val="006C38A9"/>
    <w:rsid w:val="006C4051"/>
    <w:rsid w:val="006C47BE"/>
    <w:rsid w:val="006C6AF9"/>
    <w:rsid w:val="006C7289"/>
    <w:rsid w:val="006D0158"/>
    <w:rsid w:val="006D0B1D"/>
    <w:rsid w:val="006D0D93"/>
    <w:rsid w:val="006D109B"/>
    <w:rsid w:val="006D14A2"/>
    <w:rsid w:val="006D150F"/>
    <w:rsid w:val="006D3360"/>
    <w:rsid w:val="006D396B"/>
    <w:rsid w:val="006D4493"/>
    <w:rsid w:val="006D461A"/>
    <w:rsid w:val="006E122F"/>
    <w:rsid w:val="006E28E7"/>
    <w:rsid w:val="006E3F87"/>
    <w:rsid w:val="006E5F0C"/>
    <w:rsid w:val="006E6C6C"/>
    <w:rsid w:val="006E74D3"/>
    <w:rsid w:val="006E76EF"/>
    <w:rsid w:val="006E7839"/>
    <w:rsid w:val="006E7B3E"/>
    <w:rsid w:val="006F18F2"/>
    <w:rsid w:val="006F35D3"/>
    <w:rsid w:val="006F3FA7"/>
    <w:rsid w:val="006F5AD9"/>
    <w:rsid w:val="006F5BF2"/>
    <w:rsid w:val="006F5E76"/>
    <w:rsid w:val="0070066A"/>
    <w:rsid w:val="007007CE"/>
    <w:rsid w:val="0070093A"/>
    <w:rsid w:val="0070329F"/>
    <w:rsid w:val="007035FF"/>
    <w:rsid w:val="00703768"/>
    <w:rsid w:val="00703B83"/>
    <w:rsid w:val="00704654"/>
    <w:rsid w:val="00704720"/>
    <w:rsid w:val="00704F10"/>
    <w:rsid w:val="00704FD5"/>
    <w:rsid w:val="00705F45"/>
    <w:rsid w:val="00711F13"/>
    <w:rsid w:val="0071213D"/>
    <w:rsid w:val="00712FE9"/>
    <w:rsid w:val="00713103"/>
    <w:rsid w:val="0071350F"/>
    <w:rsid w:val="007140AC"/>
    <w:rsid w:val="00714CD1"/>
    <w:rsid w:val="00715693"/>
    <w:rsid w:val="00715D5D"/>
    <w:rsid w:val="00716903"/>
    <w:rsid w:val="00720117"/>
    <w:rsid w:val="00722BFC"/>
    <w:rsid w:val="0072328F"/>
    <w:rsid w:val="007235CE"/>
    <w:rsid w:val="007242CA"/>
    <w:rsid w:val="00724AF3"/>
    <w:rsid w:val="00724B1B"/>
    <w:rsid w:val="00724CAA"/>
    <w:rsid w:val="00725417"/>
    <w:rsid w:val="0072571D"/>
    <w:rsid w:val="00725A83"/>
    <w:rsid w:val="0072731B"/>
    <w:rsid w:val="00727B9B"/>
    <w:rsid w:val="00730DB6"/>
    <w:rsid w:val="00732F39"/>
    <w:rsid w:val="007345F3"/>
    <w:rsid w:val="007353A9"/>
    <w:rsid w:val="007356CC"/>
    <w:rsid w:val="007369C3"/>
    <w:rsid w:val="0074023C"/>
    <w:rsid w:val="0074033E"/>
    <w:rsid w:val="00740940"/>
    <w:rsid w:val="00740B91"/>
    <w:rsid w:val="00740C22"/>
    <w:rsid w:val="00740FBC"/>
    <w:rsid w:val="007414F5"/>
    <w:rsid w:val="007415BE"/>
    <w:rsid w:val="007416C7"/>
    <w:rsid w:val="0074204D"/>
    <w:rsid w:val="00742456"/>
    <w:rsid w:val="007424F3"/>
    <w:rsid w:val="007426EA"/>
    <w:rsid w:val="00743B18"/>
    <w:rsid w:val="00743C32"/>
    <w:rsid w:val="0074478A"/>
    <w:rsid w:val="0074598B"/>
    <w:rsid w:val="00746E1A"/>
    <w:rsid w:val="00747399"/>
    <w:rsid w:val="0074770F"/>
    <w:rsid w:val="0075043C"/>
    <w:rsid w:val="0075050A"/>
    <w:rsid w:val="00750A12"/>
    <w:rsid w:val="00750FFC"/>
    <w:rsid w:val="0075111E"/>
    <w:rsid w:val="0075160A"/>
    <w:rsid w:val="00751DF7"/>
    <w:rsid w:val="007525DB"/>
    <w:rsid w:val="00752CD7"/>
    <w:rsid w:val="007531EA"/>
    <w:rsid w:val="00753212"/>
    <w:rsid w:val="007541CD"/>
    <w:rsid w:val="00755EE1"/>
    <w:rsid w:val="007565E3"/>
    <w:rsid w:val="00757030"/>
    <w:rsid w:val="00757F91"/>
    <w:rsid w:val="007613AB"/>
    <w:rsid w:val="007617B7"/>
    <w:rsid w:val="00761BED"/>
    <w:rsid w:val="007622D1"/>
    <w:rsid w:val="00762B14"/>
    <w:rsid w:val="00764443"/>
    <w:rsid w:val="007646BE"/>
    <w:rsid w:val="00764EBF"/>
    <w:rsid w:val="007651A0"/>
    <w:rsid w:val="00766175"/>
    <w:rsid w:val="00766730"/>
    <w:rsid w:val="007674A8"/>
    <w:rsid w:val="00767A19"/>
    <w:rsid w:val="00772215"/>
    <w:rsid w:val="007729EA"/>
    <w:rsid w:val="00772AB1"/>
    <w:rsid w:val="0077318B"/>
    <w:rsid w:val="00773EB2"/>
    <w:rsid w:val="00775803"/>
    <w:rsid w:val="007759F1"/>
    <w:rsid w:val="00776A84"/>
    <w:rsid w:val="00777070"/>
    <w:rsid w:val="00777E7B"/>
    <w:rsid w:val="0078347B"/>
    <w:rsid w:val="007836F7"/>
    <w:rsid w:val="007850D3"/>
    <w:rsid w:val="00785224"/>
    <w:rsid w:val="00785245"/>
    <w:rsid w:val="007852B0"/>
    <w:rsid w:val="007859A9"/>
    <w:rsid w:val="007901C1"/>
    <w:rsid w:val="00790CEB"/>
    <w:rsid w:val="00790D33"/>
    <w:rsid w:val="00790EBA"/>
    <w:rsid w:val="00790ECB"/>
    <w:rsid w:val="0079199B"/>
    <w:rsid w:val="00791EDA"/>
    <w:rsid w:val="00792B2A"/>
    <w:rsid w:val="0079312C"/>
    <w:rsid w:val="00793CCC"/>
    <w:rsid w:val="007941DE"/>
    <w:rsid w:val="00794B1C"/>
    <w:rsid w:val="0079569A"/>
    <w:rsid w:val="00795D1A"/>
    <w:rsid w:val="00796A4B"/>
    <w:rsid w:val="0079757B"/>
    <w:rsid w:val="007975F0"/>
    <w:rsid w:val="007A01FE"/>
    <w:rsid w:val="007A07A3"/>
    <w:rsid w:val="007A090A"/>
    <w:rsid w:val="007A12A7"/>
    <w:rsid w:val="007A2A48"/>
    <w:rsid w:val="007A36F2"/>
    <w:rsid w:val="007A4279"/>
    <w:rsid w:val="007A5119"/>
    <w:rsid w:val="007A5BD4"/>
    <w:rsid w:val="007A5E00"/>
    <w:rsid w:val="007A63EF"/>
    <w:rsid w:val="007A6493"/>
    <w:rsid w:val="007A7343"/>
    <w:rsid w:val="007B0049"/>
    <w:rsid w:val="007B09FB"/>
    <w:rsid w:val="007B0D57"/>
    <w:rsid w:val="007B1959"/>
    <w:rsid w:val="007B5169"/>
    <w:rsid w:val="007B54D5"/>
    <w:rsid w:val="007B5560"/>
    <w:rsid w:val="007B607E"/>
    <w:rsid w:val="007B7B60"/>
    <w:rsid w:val="007C03F9"/>
    <w:rsid w:val="007C0AEA"/>
    <w:rsid w:val="007C0BF2"/>
    <w:rsid w:val="007C1527"/>
    <w:rsid w:val="007C2756"/>
    <w:rsid w:val="007C3149"/>
    <w:rsid w:val="007C566E"/>
    <w:rsid w:val="007C5BA2"/>
    <w:rsid w:val="007C5D95"/>
    <w:rsid w:val="007C7E3D"/>
    <w:rsid w:val="007D2407"/>
    <w:rsid w:val="007D2B24"/>
    <w:rsid w:val="007D432D"/>
    <w:rsid w:val="007D5D09"/>
    <w:rsid w:val="007D5E8B"/>
    <w:rsid w:val="007D6F61"/>
    <w:rsid w:val="007E0A51"/>
    <w:rsid w:val="007E0E55"/>
    <w:rsid w:val="007E1CD6"/>
    <w:rsid w:val="007E2E84"/>
    <w:rsid w:val="007E333F"/>
    <w:rsid w:val="007E5D1A"/>
    <w:rsid w:val="007E60BA"/>
    <w:rsid w:val="007E6B94"/>
    <w:rsid w:val="007E6CE5"/>
    <w:rsid w:val="007F0571"/>
    <w:rsid w:val="007F0DEB"/>
    <w:rsid w:val="007F0EB8"/>
    <w:rsid w:val="007F21B5"/>
    <w:rsid w:val="007F2AA1"/>
    <w:rsid w:val="007F4076"/>
    <w:rsid w:val="007F40D2"/>
    <w:rsid w:val="007F41E6"/>
    <w:rsid w:val="007F66AB"/>
    <w:rsid w:val="007F7B39"/>
    <w:rsid w:val="007F7C4C"/>
    <w:rsid w:val="00800E09"/>
    <w:rsid w:val="00802043"/>
    <w:rsid w:val="008027A6"/>
    <w:rsid w:val="008030D6"/>
    <w:rsid w:val="00803CE4"/>
    <w:rsid w:val="00803EDE"/>
    <w:rsid w:val="008043D0"/>
    <w:rsid w:val="00804CA5"/>
    <w:rsid w:val="00805C73"/>
    <w:rsid w:val="0080635F"/>
    <w:rsid w:val="008074AA"/>
    <w:rsid w:val="0080755F"/>
    <w:rsid w:val="008078B2"/>
    <w:rsid w:val="00807BC0"/>
    <w:rsid w:val="00810C55"/>
    <w:rsid w:val="00810D3D"/>
    <w:rsid w:val="00811FAC"/>
    <w:rsid w:val="008124B6"/>
    <w:rsid w:val="00812C38"/>
    <w:rsid w:val="008132C5"/>
    <w:rsid w:val="00814059"/>
    <w:rsid w:val="0081497A"/>
    <w:rsid w:val="00815F93"/>
    <w:rsid w:val="00816199"/>
    <w:rsid w:val="00816C20"/>
    <w:rsid w:val="00817293"/>
    <w:rsid w:val="00817C70"/>
    <w:rsid w:val="00820E19"/>
    <w:rsid w:val="00821ABC"/>
    <w:rsid w:val="008225A9"/>
    <w:rsid w:val="00822F3D"/>
    <w:rsid w:val="008237C2"/>
    <w:rsid w:val="00824321"/>
    <w:rsid w:val="0082508E"/>
    <w:rsid w:val="0082578E"/>
    <w:rsid w:val="008301B3"/>
    <w:rsid w:val="00830E71"/>
    <w:rsid w:val="00831C72"/>
    <w:rsid w:val="00832622"/>
    <w:rsid w:val="00832710"/>
    <w:rsid w:val="00832D84"/>
    <w:rsid w:val="0083348C"/>
    <w:rsid w:val="00833F7F"/>
    <w:rsid w:val="008341E4"/>
    <w:rsid w:val="008345F4"/>
    <w:rsid w:val="008353E4"/>
    <w:rsid w:val="00836FFC"/>
    <w:rsid w:val="008371A7"/>
    <w:rsid w:val="00837FE4"/>
    <w:rsid w:val="008405C8"/>
    <w:rsid w:val="008405E7"/>
    <w:rsid w:val="0084071F"/>
    <w:rsid w:val="00841737"/>
    <w:rsid w:val="0084312E"/>
    <w:rsid w:val="00843485"/>
    <w:rsid w:val="008443A2"/>
    <w:rsid w:val="008454A1"/>
    <w:rsid w:val="00846910"/>
    <w:rsid w:val="00847D46"/>
    <w:rsid w:val="008502FB"/>
    <w:rsid w:val="00851735"/>
    <w:rsid w:val="00851AC3"/>
    <w:rsid w:val="00851B05"/>
    <w:rsid w:val="008522F0"/>
    <w:rsid w:val="0085301E"/>
    <w:rsid w:val="0085320D"/>
    <w:rsid w:val="00853350"/>
    <w:rsid w:val="00853AB9"/>
    <w:rsid w:val="00853D03"/>
    <w:rsid w:val="008551A2"/>
    <w:rsid w:val="0085527A"/>
    <w:rsid w:val="00855AE2"/>
    <w:rsid w:val="00856913"/>
    <w:rsid w:val="00856990"/>
    <w:rsid w:val="008569EF"/>
    <w:rsid w:val="00856BD9"/>
    <w:rsid w:val="00856D53"/>
    <w:rsid w:val="00856FC2"/>
    <w:rsid w:val="0085709C"/>
    <w:rsid w:val="00860110"/>
    <w:rsid w:val="00860501"/>
    <w:rsid w:val="00860BA2"/>
    <w:rsid w:val="00860C1B"/>
    <w:rsid w:val="008612B6"/>
    <w:rsid w:val="00861A27"/>
    <w:rsid w:val="00861E17"/>
    <w:rsid w:val="00862612"/>
    <w:rsid w:val="00862A54"/>
    <w:rsid w:val="00862C9A"/>
    <w:rsid w:val="008633B1"/>
    <w:rsid w:val="008634B9"/>
    <w:rsid w:val="00863C40"/>
    <w:rsid w:val="00864B9A"/>
    <w:rsid w:val="00865E0F"/>
    <w:rsid w:val="00866770"/>
    <w:rsid w:val="00867861"/>
    <w:rsid w:val="00867A1C"/>
    <w:rsid w:val="00870459"/>
    <w:rsid w:val="00870627"/>
    <w:rsid w:val="008719EB"/>
    <w:rsid w:val="00871CCE"/>
    <w:rsid w:val="00873574"/>
    <w:rsid w:val="008736DA"/>
    <w:rsid w:val="00873E3C"/>
    <w:rsid w:val="00875020"/>
    <w:rsid w:val="00875D16"/>
    <w:rsid w:val="008764FE"/>
    <w:rsid w:val="00877FAB"/>
    <w:rsid w:val="00882409"/>
    <w:rsid w:val="00882E93"/>
    <w:rsid w:val="00883638"/>
    <w:rsid w:val="0088392A"/>
    <w:rsid w:val="0088396C"/>
    <w:rsid w:val="00883A2C"/>
    <w:rsid w:val="008851B2"/>
    <w:rsid w:val="0088527C"/>
    <w:rsid w:val="008852EE"/>
    <w:rsid w:val="00885952"/>
    <w:rsid w:val="00886373"/>
    <w:rsid w:val="00886DF0"/>
    <w:rsid w:val="008872CF"/>
    <w:rsid w:val="0088750C"/>
    <w:rsid w:val="00887B77"/>
    <w:rsid w:val="0089031E"/>
    <w:rsid w:val="008907A3"/>
    <w:rsid w:val="008926E7"/>
    <w:rsid w:val="0089429D"/>
    <w:rsid w:val="008943F7"/>
    <w:rsid w:val="00894DA0"/>
    <w:rsid w:val="00895672"/>
    <w:rsid w:val="00895D86"/>
    <w:rsid w:val="00896088"/>
    <w:rsid w:val="00896319"/>
    <w:rsid w:val="00896735"/>
    <w:rsid w:val="00896BFC"/>
    <w:rsid w:val="00896E30"/>
    <w:rsid w:val="008A035E"/>
    <w:rsid w:val="008A110D"/>
    <w:rsid w:val="008A17AC"/>
    <w:rsid w:val="008A185D"/>
    <w:rsid w:val="008A1B57"/>
    <w:rsid w:val="008A283D"/>
    <w:rsid w:val="008A2CB3"/>
    <w:rsid w:val="008A3F5F"/>
    <w:rsid w:val="008A40EC"/>
    <w:rsid w:val="008A42F4"/>
    <w:rsid w:val="008A4D96"/>
    <w:rsid w:val="008A52B6"/>
    <w:rsid w:val="008A5715"/>
    <w:rsid w:val="008A5BF3"/>
    <w:rsid w:val="008A74D3"/>
    <w:rsid w:val="008A7BD9"/>
    <w:rsid w:val="008B1835"/>
    <w:rsid w:val="008B268C"/>
    <w:rsid w:val="008B3CA3"/>
    <w:rsid w:val="008B3CA8"/>
    <w:rsid w:val="008B3F85"/>
    <w:rsid w:val="008B5B76"/>
    <w:rsid w:val="008B61DC"/>
    <w:rsid w:val="008B68D1"/>
    <w:rsid w:val="008C0C9C"/>
    <w:rsid w:val="008C2378"/>
    <w:rsid w:val="008C45C6"/>
    <w:rsid w:val="008C4D5E"/>
    <w:rsid w:val="008C572E"/>
    <w:rsid w:val="008C5E11"/>
    <w:rsid w:val="008C6263"/>
    <w:rsid w:val="008C6877"/>
    <w:rsid w:val="008C6A1E"/>
    <w:rsid w:val="008D02DE"/>
    <w:rsid w:val="008D0495"/>
    <w:rsid w:val="008D09CB"/>
    <w:rsid w:val="008D0C99"/>
    <w:rsid w:val="008D1991"/>
    <w:rsid w:val="008D20E9"/>
    <w:rsid w:val="008D2500"/>
    <w:rsid w:val="008D273D"/>
    <w:rsid w:val="008D3E44"/>
    <w:rsid w:val="008D4621"/>
    <w:rsid w:val="008D4650"/>
    <w:rsid w:val="008D4EBA"/>
    <w:rsid w:val="008D6D18"/>
    <w:rsid w:val="008E07F7"/>
    <w:rsid w:val="008E0A40"/>
    <w:rsid w:val="008E0F28"/>
    <w:rsid w:val="008E1CC3"/>
    <w:rsid w:val="008E30C7"/>
    <w:rsid w:val="008E39C2"/>
    <w:rsid w:val="008E4F33"/>
    <w:rsid w:val="008E51E6"/>
    <w:rsid w:val="008E55CD"/>
    <w:rsid w:val="008E5A5C"/>
    <w:rsid w:val="008E5FA1"/>
    <w:rsid w:val="008E6A5F"/>
    <w:rsid w:val="008E7963"/>
    <w:rsid w:val="008E7A20"/>
    <w:rsid w:val="008E7C2F"/>
    <w:rsid w:val="008F0494"/>
    <w:rsid w:val="008F0651"/>
    <w:rsid w:val="008F0A0D"/>
    <w:rsid w:val="008F0E3F"/>
    <w:rsid w:val="008F213E"/>
    <w:rsid w:val="008F2170"/>
    <w:rsid w:val="008F235D"/>
    <w:rsid w:val="008F2654"/>
    <w:rsid w:val="008F46C2"/>
    <w:rsid w:val="008F4DAA"/>
    <w:rsid w:val="008F5B4A"/>
    <w:rsid w:val="008F62CD"/>
    <w:rsid w:val="008F65D2"/>
    <w:rsid w:val="00900BB8"/>
    <w:rsid w:val="0090114A"/>
    <w:rsid w:val="00901767"/>
    <w:rsid w:val="009017DE"/>
    <w:rsid w:val="009018D7"/>
    <w:rsid w:val="00902CCD"/>
    <w:rsid w:val="009050E5"/>
    <w:rsid w:val="009056AF"/>
    <w:rsid w:val="00906A87"/>
    <w:rsid w:val="00907863"/>
    <w:rsid w:val="0091174E"/>
    <w:rsid w:val="00912C45"/>
    <w:rsid w:val="00912F8C"/>
    <w:rsid w:val="00914A77"/>
    <w:rsid w:val="0091515F"/>
    <w:rsid w:val="009155B2"/>
    <w:rsid w:val="00916A33"/>
    <w:rsid w:val="009171B0"/>
    <w:rsid w:val="00920ADC"/>
    <w:rsid w:val="00920C5B"/>
    <w:rsid w:val="00921372"/>
    <w:rsid w:val="00921473"/>
    <w:rsid w:val="00921511"/>
    <w:rsid w:val="009254BE"/>
    <w:rsid w:val="00925518"/>
    <w:rsid w:val="00925807"/>
    <w:rsid w:val="00926A37"/>
    <w:rsid w:val="009272DB"/>
    <w:rsid w:val="00927345"/>
    <w:rsid w:val="00930CA9"/>
    <w:rsid w:val="00931123"/>
    <w:rsid w:val="009311C7"/>
    <w:rsid w:val="009315A6"/>
    <w:rsid w:val="00931A7D"/>
    <w:rsid w:val="009330E4"/>
    <w:rsid w:val="009337C6"/>
    <w:rsid w:val="0093413D"/>
    <w:rsid w:val="00934FAC"/>
    <w:rsid w:val="009358F5"/>
    <w:rsid w:val="00936F34"/>
    <w:rsid w:val="0093743E"/>
    <w:rsid w:val="009374A6"/>
    <w:rsid w:val="00937851"/>
    <w:rsid w:val="0094013D"/>
    <w:rsid w:val="00940427"/>
    <w:rsid w:val="00942691"/>
    <w:rsid w:val="00942FA6"/>
    <w:rsid w:val="0094330C"/>
    <w:rsid w:val="00943369"/>
    <w:rsid w:val="00943BAD"/>
    <w:rsid w:val="00944963"/>
    <w:rsid w:val="009450A3"/>
    <w:rsid w:val="00945DED"/>
    <w:rsid w:val="009473E7"/>
    <w:rsid w:val="00947442"/>
    <w:rsid w:val="00947F33"/>
    <w:rsid w:val="0095075D"/>
    <w:rsid w:val="0095108A"/>
    <w:rsid w:val="0095147C"/>
    <w:rsid w:val="00951CB7"/>
    <w:rsid w:val="0095242C"/>
    <w:rsid w:val="00952B7D"/>
    <w:rsid w:val="00952BD2"/>
    <w:rsid w:val="009548E1"/>
    <w:rsid w:val="00954EBC"/>
    <w:rsid w:val="00955026"/>
    <w:rsid w:val="00955815"/>
    <w:rsid w:val="00955F17"/>
    <w:rsid w:val="00956047"/>
    <w:rsid w:val="009565DC"/>
    <w:rsid w:val="009578A0"/>
    <w:rsid w:val="00960DA8"/>
    <w:rsid w:val="00960FCB"/>
    <w:rsid w:val="00961024"/>
    <w:rsid w:val="009622D4"/>
    <w:rsid w:val="00962874"/>
    <w:rsid w:val="009634C4"/>
    <w:rsid w:val="009635B9"/>
    <w:rsid w:val="00964B3D"/>
    <w:rsid w:val="009657F7"/>
    <w:rsid w:val="00966401"/>
    <w:rsid w:val="009678EE"/>
    <w:rsid w:val="009710E0"/>
    <w:rsid w:val="009725BE"/>
    <w:rsid w:val="009745D8"/>
    <w:rsid w:val="00974CA8"/>
    <w:rsid w:val="009756D6"/>
    <w:rsid w:val="009757B6"/>
    <w:rsid w:val="00977705"/>
    <w:rsid w:val="00977957"/>
    <w:rsid w:val="00977A21"/>
    <w:rsid w:val="00977B2C"/>
    <w:rsid w:val="00980899"/>
    <w:rsid w:val="00981540"/>
    <w:rsid w:val="00981AD3"/>
    <w:rsid w:val="009840EB"/>
    <w:rsid w:val="0098446C"/>
    <w:rsid w:val="009844D8"/>
    <w:rsid w:val="009847D3"/>
    <w:rsid w:val="00984DF8"/>
    <w:rsid w:val="00986139"/>
    <w:rsid w:val="009875EE"/>
    <w:rsid w:val="009924CA"/>
    <w:rsid w:val="00993BC2"/>
    <w:rsid w:val="00993F20"/>
    <w:rsid w:val="0099449B"/>
    <w:rsid w:val="009956B4"/>
    <w:rsid w:val="00995D66"/>
    <w:rsid w:val="00996E9E"/>
    <w:rsid w:val="009971A2"/>
    <w:rsid w:val="009976A5"/>
    <w:rsid w:val="00997714"/>
    <w:rsid w:val="009A09C1"/>
    <w:rsid w:val="009A10F6"/>
    <w:rsid w:val="009A142A"/>
    <w:rsid w:val="009A2E27"/>
    <w:rsid w:val="009A3382"/>
    <w:rsid w:val="009A34B4"/>
    <w:rsid w:val="009A3505"/>
    <w:rsid w:val="009A479F"/>
    <w:rsid w:val="009A4AA5"/>
    <w:rsid w:val="009A4D91"/>
    <w:rsid w:val="009A4F25"/>
    <w:rsid w:val="009A5478"/>
    <w:rsid w:val="009A5A88"/>
    <w:rsid w:val="009A6E72"/>
    <w:rsid w:val="009A6FE3"/>
    <w:rsid w:val="009A712F"/>
    <w:rsid w:val="009A7E60"/>
    <w:rsid w:val="009B1ACF"/>
    <w:rsid w:val="009B1C15"/>
    <w:rsid w:val="009B23DC"/>
    <w:rsid w:val="009B3F0F"/>
    <w:rsid w:val="009B4209"/>
    <w:rsid w:val="009B4253"/>
    <w:rsid w:val="009B49E5"/>
    <w:rsid w:val="009B4D51"/>
    <w:rsid w:val="009B5189"/>
    <w:rsid w:val="009B7F21"/>
    <w:rsid w:val="009C10FC"/>
    <w:rsid w:val="009C1419"/>
    <w:rsid w:val="009C1ECE"/>
    <w:rsid w:val="009C294D"/>
    <w:rsid w:val="009C595C"/>
    <w:rsid w:val="009C5C28"/>
    <w:rsid w:val="009C6470"/>
    <w:rsid w:val="009C766C"/>
    <w:rsid w:val="009D01B6"/>
    <w:rsid w:val="009D08E5"/>
    <w:rsid w:val="009D1CFD"/>
    <w:rsid w:val="009D2210"/>
    <w:rsid w:val="009D2DCB"/>
    <w:rsid w:val="009D2FE8"/>
    <w:rsid w:val="009D5012"/>
    <w:rsid w:val="009D53F5"/>
    <w:rsid w:val="009D6352"/>
    <w:rsid w:val="009D6CB8"/>
    <w:rsid w:val="009E0499"/>
    <w:rsid w:val="009E0669"/>
    <w:rsid w:val="009E0AF3"/>
    <w:rsid w:val="009E2F26"/>
    <w:rsid w:val="009E394C"/>
    <w:rsid w:val="009E40F8"/>
    <w:rsid w:val="009E495A"/>
    <w:rsid w:val="009E4DAF"/>
    <w:rsid w:val="009E5931"/>
    <w:rsid w:val="009E6741"/>
    <w:rsid w:val="009E678C"/>
    <w:rsid w:val="009E71D8"/>
    <w:rsid w:val="009E737C"/>
    <w:rsid w:val="009F119D"/>
    <w:rsid w:val="009F203F"/>
    <w:rsid w:val="009F29A6"/>
    <w:rsid w:val="009F339F"/>
    <w:rsid w:val="009F391E"/>
    <w:rsid w:val="009F3FCB"/>
    <w:rsid w:val="009F4669"/>
    <w:rsid w:val="009F486A"/>
    <w:rsid w:val="009F4A0D"/>
    <w:rsid w:val="009F5587"/>
    <w:rsid w:val="009F5A1E"/>
    <w:rsid w:val="009F5C6B"/>
    <w:rsid w:val="009F6510"/>
    <w:rsid w:val="009F6AF3"/>
    <w:rsid w:val="009F762F"/>
    <w:rsid w:val="009F7B81"/>
    <w:rsid w:val="00A011D1"/>
    <w:rsid w:val="00A01906"/>
    <w:rsid w:val="00A01C41"/>
    <w:rsid w:val="00A02E6C"/>
    <w:rsid w:val="00A0416B"/>
    <w:rsid w:val="00A04B5F"/>
    <w:rsid w:val="00A04BDC"/>
    <w:rsid w:val="00A0648A"/>
    <w:rsid w:val="00A06AFD"/>
    <w:rsid w:val="00A07381"/>
    <w:rsid w:val="00A07D6B"/>
    <w:rsid w:val="00A11D0A"/>
    <w:rsid w:val="00A11D13"/>
    <w:rsid w:val="00A1255E"/>
    <w:rsid w:val="00A134EF"/>
    <w:rsid w:val="00A13E28"/>
    <w:rsid w:val="00A147F6"/>
    <w:rsid w:val="00A14843"/>
    <w:rsid w:val="00A14888"/>
    <w:rsid w:val="00A15485"/>
    <w:rsid w:val="00A15E7C"/>
    <w:rsid w:val="00A1645A"/>
    <w:rsid w:val="00A169FB"/>
    <w:rsid w:val="00A173A5"/>
    <w:rsid w:val="00A20573"/>
    <w:rsid w:val="00A2219B"/>
    <w:rsid w:val="00A22A08"/>
    <w:rsid w:val="00A23CB0"/>
    <w:rsid w:val="00A23D53"/>
    <w:rsid w:val="00A24405"/>
    <w:rsid w:val="00A246D0"/>
    <w:rsid w:val="00A26A20"/>
    <w:rsid w:val="00A26C41"/>
    <w:rsid w:val="00A27258"/>
    <w:rsid w:val="00A273FA"/>
    <w:rsid w:val="00A27AB9"/>
    <w:rsid w:val="00A27B89"/>
    <w:rsid w:val="00A27C9C"/>
    <w:rsid w:val="00A305E7"/>
    <w:rsid w:val="00A3217F"/>
    <w:rsid w:val="00A324E7"/>
    <w:rsid w:val="00A32516"/>
    <w:rsid w:val="00A32B54"/>
    <w:rsid w:val="00A32BF6"/>
    <w:rsid w:val="00A33D1F"/>
    <w:rsid w:val="00A33D97"/>
    <w:rsid w:val="00A349FA"/>
    <w:rsid w:val="00A34B9C"/>
    <w:rsid w:val="00A35D75"/>
    <w:rsid w:val="00A36717"/>
    <w:rsid w:val="00A37273"/>
    <w:rsid w:val="00A37ECA"/>
    <w:rsid w:val="00A403ED"/>
    <w:rsid w:val="00A40BE4"/>
    <w:rsid w:val="00A410E1"/>
    <w:rsid w:val="00A41C0C"/>
    <w:rsid w:val="00A41E94"/>
    <w:rsid w:val="00A42754"/>
    <w:rsid w:val="00A432A5"/>
    <w:rsid w:val="00A43867"/>
    <w:rsid w:val="00A43B64"/>
    <w:rsid w:val="00A44655"/>
    <w:rsid w:val="00A447AE"/>
    <w:rsid w:val="00A45FCA"/>
    <w:rsid w:val="00A4600A"/>
    <w:rsid w:val="00A46E09"/>
    <w:rsid w:val="00A46E6D"/>
    <w:rsid w:val="00A47236"/>
    <w:rsid w:val="00A477D5"/>
    <w:rsid w:val="00A500D2"/>
    <w:rsid w:val="00A5077D"/>
    <w:rsid w:val="00A51F57"/>
    <w:rsid w:val="00A53075"/>
    <w:rsid w:val="00A53334"/>
    <w:rsid w:val="00A53C21"/>
    <w:rsid w:val="00A53E0D"/>
    <w:rsid w:val="00A56253"/>
    <w:rsid w:val="00A562D5"/>
    <w:rsid w:val="00A56546"/>
    <w:rsid w:val="00A57693"/>
    <w:rsid w:val="00A60638"/>
    <w:rsid w:val="00A60CA8"/>
    <w:rsid w:val="00A6169B"/>
    <w:rsid w:val="00A61C27"/>
    <w:rsid w:val="00A6247B"/>
    <w:rsid w:val="00A62A27"/>
    <w:rsid w:val="00A62E78"/>
    <w:rsid w:val="00A62E7D"/>
    <w:rsid w:val="00A62F06"/>
    <w:rsid w:val="00A630BC"/>
    <w:rsid w:val="00A63A10"/>
    <w:rsid w:val="00A63A93"/>
    <w:rsid w:val="00A64DB0"/>
    <w:rsid w:val="00A657EC"/>
    <w:rsid w:val="00A660E9"/>
    <w:rsid w:val="00A67670"/>
    <w:rsid w:val="00A70AD2"/>
    <w:rsid w:val="00A70BD0"/>
    <w:rsid w:val="00A7230B"/>
    <w:rsid w:val="00A72B3C"/>
    <w:rsid w:val="00A72E6B"/>
    <w:rsid w:val="00A74284"/>
    <w:rsid w:val="00A753AC"/>
    <w:rsid w:val="00A763DF"/>
    <w:rsid w:val="00A77379"/>
    <w:rsid w:val="00A774C3"/>
    <w:rsid w:val="00A777DC"/>
    <w:rsid w:val="00A77D0C"/>
    <w:rsid w:val="00A77FE8"/>
    <w:rsid w:val="00A8000D"/>
    <w:rsid w:val="00A80856"/>
    <w:rsid w:val="00A80B7A"/>
    <w:rsid w:val="00A83D56"/>
    <w:rsid w:val="00A847E5"/>
    <w:rsid w:val="00A84A98"/>
    <w:rsid w:val="00A84AD7"/>
    <w:rsid w:val="00A906DC"/>
    <w:rsid w:val="00A91107"/>
    <w:rsid w:val="00A91B11"/>
    <w:rsid w:val="00A92098"/>
    <w:rsid w:val="00A923C9"/>
    <w:rsid w:val="00A924C5"/>
    <w:rsid w:val="00A92AFB"/>
    <w:rsid w:val="00A92F1D"/>
    <w:rsid w:val="00A93AB9"/>
    <w:rsid w:val="00A9589A"/>
    <w:rsid w:val="00A958A2"/>
    <w:rsid w:val="00A963E0"/>
    <w:rsid w:val="00A96862"/>
    <w:rsid w:val="00A978AB"/>
    <w:rsid w:val="00AA0030"/>
    <w:rsid w:val="00AA0378"/>
    <w:rsid w:val="00AA065B"/>
    <w:rsid w:val="00AA0754"/>
    <w:rsid w:val="00AA0D28"/>
    <w:rsid w:val="00AA0EB2"/>
    <w:rsid w:val="00AA14BD"/>
    <w:rsid w:val="00AA166B"/>
    <w:rsid w:val="00AA3208"/>
    <w:rsid w:val="00AA430F"/>
    <w:rsid w:val="00AA48A8"/>
    <w:rsid w:val="00AA55C2"/>
    <w:rsid w:val="00AA5F08"/>
    <w:rsid w:val="00AA6F01"/>
    <w:rsid w:val="00AA743F"/>
    <w:rsid w:val="00AB0657"/>
    <w:rsid w:val="00AB0B03"/>
    <w:rsid w:val="00AB210E"/>
    <w:rsid w:val="00AB24ED"/>
    <w:rsid w:val="00AB2F33"/>
    <w:rsid w:val="00AB32A9"/>
    <w:rsid w:val="00AB3541"/>
    <w:rsid w:val="00AB38C6"/>
    <w:rsid w:val="00AB46BE"/>
    <w:rsid w:val="00AB49F8"/>
    <w:rsid w:val="00AB6222"/>
    <w:rsid w:val="00AB7D08"/>
    <w:rsid w:val="00AB7F87"/>
    <w:rsid w:val="00AC0553"/>
    <w:rsid w:val="00AC116B"/>
    <w:rsid w:val="00AC23BC"/>
    <w:rsid w:val="00AC3B70"/>
    <w:rsid w:val="00AC3CDA"/>
    <w:rsid w:val="00AC4677"/>
    <w:rsid w:val="00AC4A04"/>
    <w:rsid w:val="00AC4C73"/>
    <w:rsid w:val="00AC62F8"/>
    <w:rsid w:val="00AC65E8"/>
    <w:rsid w:val="00AC6B86"/>
    <w:rsid w:val="00AD07A0"/>
    <w:rsid w:val="00AD2C41"/>
    <w:rsid w:val="00AD2E0A"/>
    <w:rsid w:val="00AD3A3E"/>
    <w:rsid w:val="00AD461E"/>
    <w:rsid w:val="00AD46B0"/>
    <w:rsid w:val="00AD4D10"/>
    <w:rsid w:val="00AD4D79"/>
    <w:rsid w:val="00AD7726"/>
    <w:rsid w:val="00AD7D62"/>
    <w:rsid w:val="00AE0930"/>
    <w:rsid w:val="00AE0986"/>
    <w:rsid w:val="00AE0B78"/>
    <w:rsid w:val="00AE13D6"/>
    <w:rsid w:val="00AE2FBD"/>
    <w:rsid w:val="00AE3A60"/>
    <w:rsid w:val="00AE4644"/>
    <w:rsid w:val="00AE4734"/>
    <w:rsid w:val="00AE4778"/>
    <w:rsid w:val="00AE48D6"/>
    <w:rsid w:val="00AE49E8"/>
    <w:rsid w:val="00AE4EFE"/>
    <w:rsid w:val="00AE6445"/>
    <w:rsid w:val="00AE6E56"/>
    <w:rsid w:val="00AE74DE"/>
    <w:rsid w:val="00AF0466"/>
    <w:rsid w:val="00AF0FDB"/>
    <w:rsid w:val="00AF150E"/>
    <w:rsid w:val="00AF25A7"/>
    <w:rsid w:val="00AF56C5"/>
    <w:rsid w:val="00AF580B"/>
    <w:rsid w:val="00AF5A0E"/>
    <w:rsid w:val="00AF60C7"/>
    <w:rsid w:val="00AF7321"/>
    <w:rsid w:val="00AF74F4"/>
    <w:rsid w:val="00AF75A8"/>
    <w:rsid w:val="00B01EE9"/>
    <w:rsid w:val="00B03732"/>
    <w:rsid w:val="00B0542B"/>
    <w:rsid w:val="00B060CB"/>
    <w:rsid w:val="00B06722"/>
    <w:rsid w:val="00B0782E"/>
    <w:rsid w:val="00B1068D"/>
    <w:rsid w:val="00B1107F"/>
    <w:rsid w:val="00B11256"/>
    <w:rsid w:val="00B1127C"/>
    <w:rsid w:val="00B123E0"/>
    <w:rsid w:val="00B1290B"/>
    <w:rsid w:val="00B12EAE"/>
    <w:rsid w:val="00B12EFB"/>
    <w:rsid w:val="00B13ED2"/>
    <w:rsid w:val="00B1436B"/>
    <w:rsid w:val="00B1577E"/>
    <w:rsid w:val="00B16003"/>
    <w:rsid w:val="00B17372"/>
    <w:rsid w:val="00B1770D"/>
    <w:rsid w:val="00B203DA"/>
    <w:rsid w:val="00B21627"/>
    <w:rsid w:val="00B21726"/>
    <w:rsid w:val="00B21CB4"/>
    <w:rsid w:val="00B21F73"/>
    <w:rsid w:val="00B2210B"/>
    <w:rsid w:val="00B22A10"/>
    <w:rsid w:val="00B22DA4"/>
    <w:rsid w:val="00B23344"/>
    <w:rsid w:val="00B2482E"/>
    <w:rsid w:val="00B24935"/>
    <w:rsid w:val="00B24B82"/>
    <w:rsid w:val="00B24C5E"/>
    <w:rsid w:val="00B25EF5"/>
    <w:rsid w:val="00B266AC"/>
    <w:rsid w:val="00B26F94"/>
    <w:rsid w:val="00B27478"/>
    <w:rsid w:val="00B27AB3"/>
    <w:rsid w:val="00B27D9A"/>
    <w:rsid w:val="00B3038C"/>
    <w:rsid w:val="00B30767"/>
    <w:rsid w:val="00B30BF2"/>
    <w:rsid w:val="00B30EC2"/>
    <w:rsid w:val="00B310A5"/>
    <w:rsid w:val="00B3149D"/>
    <w:rsid w:val="00B332C7"/>
    <w:rsid w:val="00B339DE"/>
    <w:rsid w:val="00B3410A"/>
    <w:rsid w:val="00B37467"/>
    <w:rsid w:val="00B40393"/>
    <w:rsid w:val="00B412FC"/>
    <w:rsid w:val="00B4142F"/>
    <w:rsid w:val="00B41AF2"/>
    <w:rsid w:val="00B41FB9"/>
    <w:rsid w:val="00B43262"/>
    <w:rsid w:val="00B43283"/>
    <w:rsid w:val="00B4388A"/>
    <w:rsid w:val="00B46126"/>
    <w:rsid w:val="00B46358"/>
    <w:rsid w:val="00B46480"/>
    <w:rsid w:val="00B51CD1"/>
    <w:rsid w:val="00B52008"/>
    <w:rsid w:val="00B52078"/>
    <w:rsid w:val="00B5263E"/>
    <w:rsid w:val="00B53612"/>
    <w:rsid w:val="00B547B3"/>
    <w:rsid w:val="00B54BC3"/>
    <w:rsid w:val="00B553C6"/>
    <w:rsid w:val="00B5554A"/>
    <w:rsid w:val="00B55886"/>
    <w:rsid w:val="00B5675D"/>
    <w:rsid w:val="00B56873"/>
    <w:rsid w:val="00B56B39"/>
    <w:rsid w:val="00B614A1"/>
    <w:rsid w:val="00B617B6"/>
    <w:rsid w:val="00B618B3"/>
    <w:rsid w:val="00B61A11"/>
    <w:rsid w:val="00B62DAF"/>
    <w:rsid w:val="00B638AD"/>
    <w:rsid w:val="00B63EBA"/>
    <w:rsid w:val="00B65109"/>
    <w:rsid w:val="00B658D9"/>
    <w:rsid w:val="00B659BB"/>
    <w:rsid w:val="00B65DF6"/>
    <w:rsid w:val="00B66C57"/>
    <w:rsid w:val="00B678D3"/>
    <w:rsid w:val="00B67BBA"/>
    <w:rsid w:val="00B67E6D"/>
    <w:rsid w:val="00B71B91"/>
    <w:rsid w:val="00B72C3F"/>
    <w:rsid w:val="00B75A91"/>
    <w:rsid w:val="00B75F80"/>
    <w:rsid w:val="00B76E16"/>
    <w:rsid w:val="00B77027"/>
    <w:rsid w:val="00B777F1"/>
    <w:rsid w:val="00B7788A"/>
    <w:rsid w:val="00B77B18"/>
    <w:rsid w:val="00B77DC5"/>
    <w:rsid w:val="00B806C6"/>
    <w:rsid w:val="00B80BE4"/>
    <w:rsid w:val="00B80C1A"/>
    <w:rsid w:val="00B83F2C"/>
    <w:rsid w:val="00B866D7"/>
    <w:rsid w:val="00B86949"/>
    <w:rsid w:val="00B86C54"/>
    <w:rsid w:val="00B87966"/>
    <w:rsid w:val="00B879E9"/>
    <w:rsid w:val="00B90328"/>
    <w:rsid w:val="00B91565"/>
    <w:rsid w:val="00B91EC7"/>
    <w:rsid w:val="00B93577"/>
    <w:rsid w:val="00B93932"/>
    <w:rsid w:val="00B93A71"/>
    <w:rsid w:val="00B94078"/>
    <w:rsid w:val="00B94F0D"/>
    <w:rsid w:val="00B95FEE"/>
    <w:rsid w:val="00B96DF7"/>
    <w:rsid w:val="00B974AB"/>
    <w:rsid w:val="00BA00BE"/>
    <w:rsid w:val="00BA1258"/>
    <w:rsid w:val="00BA2496"/>
    <w:rsid w:val="00BA2D28"/>
    <w:rsid w:val="00BA30A4"/>
    <w:rsid w:val="00BA6823"/>
    <w:rsid w:val="00BA7120"/>
    <w:rsid w:val="00BA74F9"/>
    <w:rsid w:val="00BB1F06"/>
    <w:rsid w:val="00BB246F"/>
    <w:rsid w:val="00BB26B0"/>
    <w:rsid w:val="00BB33BD"/>
    <w:rsid w:val="00BB3D72"/>
    <w:rsid w:val="00BB5660"/>
    <w:rsid w:val="00BB57A2"/>
    <w:rsid w:val="00BB61CF"/>
    <w:rsid w:val="00BC0829"/>
    <w:rsid w:val="00BC0CD8"/>
    <w:rsid w:val="00BC16FE"/>
    <w:rsid w:val="00BC278F"/>
    <w:rsid w:val="00BC281E"/>
    <w:rsid w:val="00BC35F8"/>
    <w:rsid w:val="00BC3729"/>
    <w:rsid w:val="00BC396F"/>
    <w:rsid w:val="00BC398F"/>
    <w:rsid w:val="00BC3A8D"/>
    <w:rsid w:val="00BC3FE9"/>
    <w:rsid w:val="00BC441F"/>
    <w:rsid w:val="00BC4687"/>
    <w:rsid w:val="00BC6051"/>
    <w:rsid w:val="00BC638C"/>
    <w:rsid w:val="00BC68F5"/>
    <w:rsid w:val="00BC7E88"/>
    <w:rsid w:val="00BD1996"/>
    <w:rsid w:val="00BD1E50"/>
    <w:rsid w:val="00BD28ED"/>
    <w:rsid w:val="00BD28F9"/>
    <w:rsid w:val="00BD38D9"/>
    <w:rsid w:val="00BD3A1E"/>
    <w:rsid w:val="00BD44FC"/>
    <w:rsid w:val="00BD4BCD"/>
    <w:rsid w:val="00BD6135"/>
    <w:rsid w:val="00BD729D"/>
    <w:rsid w:val="00BE340A"/>
    <w:rsid w:val="00BE38B3"/>
    <w:rsid w:val="00BE482A"/>
    <w:rsid w:val="00BE5077"/>
    <w:rsid w:val="00BE5FEB"/>
    <w:rsid w:val="00BE618C"/>
    <w:rsid w:val="00BE66FC"/>
    <w:rsid w:val="00BE6925"/>
    <w:rsid w:val="00BE7ED3"/>
    <w:rsid w:val="00BF00D3"/>
    <w:rsid w:val="00BF11DC"/>
    <w:rsid w:val="00BF18EB"/>
    <w:rsid w:val="00BF2D53"/>
    <w:rsid w:val="00BF31AD"/>
    <w:rsid w:val="00BF4868"/>
    <w:rsid w:val="00BF5E30"/>
    <w:rsid w:val="00BF610A"/>
    <w:rsid w:val="00BF785D"/>
    <w:rsid w:val="00C006D5"/>
    <w:rsid w:val="00C00DD8"/>
    <w:rsid w:val="00C014DD"/>
    <w:rsid w:val="00C0196B"/>
    <w:rsid w:val="00C01F52"/>
    <w:rsid w:val="00C027C7"/>
    <w:rsid w:val="00C02C8E"/>
    <w:rsid w:val="00C03436"/>
    <w:rsid w:val="00C03566"/>
    <w:rsid w:val="00C03A7F"/>
    <w:rsid w:val="00C04514"/>
    <w:rsid w:val="00C04A4E"/>
    <w:rsid w:val="00C06496"/>
    <w:rsid w:val="00C07C3D"/>
    <w:rsid w:val="00C11363"/>
    <w:rsid w:val="00C116E3"/>
    <w:rsid w:val="00C11A03"/>
    <w:rsid w:val="00C139CC"/>
    <w:rsid w:val="00C156F7"/>
    <w:rsid w:val="00C167D0"/>
    <w:rsid w:val="00C1686A"/>
    <w:rsid w:val="00C16B9E"/>
    <w:rsid w:val="00C1711A"/>
    <w:rsid w:val="00C20652"/>
    <w:rsid w:val="00C206E0"/>
    <w:rsid w:val="00C208A4"/>
    <w:rsid w:val="00C224D1"/>
    <w:rsid w:val="00C22F2C"/>
    <w:rsid w:val="00C23B42"/>
    <w:rsid w:val="00C23C1F"/>
    <w:rsid w:val="00C23D55"/>
    <w:rsid w:val="00C23F85"/>
    <w:rsid w:val="00C2554B"/>
    <w:rsid w:val="00C25649"/>
    <w:rsid w:val="00C27F0B"/>
    <w:rsid w:val="00C306F5"/>
    <w:rsid w:val="00C30E47"/>
    <w:rsid w:val="00C3220B"/>
    <w:rsid w:val="00C3251A"/>
    <w:rsid w:val="00C3270F"/>
    <w:rsid w:val="00C33D24"/>
    <w:rsid w:val="00C35034"/>
    <w:rsid w:val="00C35446"/>
    <w:rsid w:val="00C3598F"/>
    <w:rsid w:val="00C35A0F"/>
    <w:rsid w:val="00C35D48"/>
    <w:rsid w:val="00C36FA6"/>
    <w:rsid w:val="00C40594"/>
    <w:rsid w:val="00C41ECD"/>
    <w:rsid w:val="00C43B65"/>
    <w:rsid w:val="00C451BC"/>
    <w:rsid w:val="00C45F9C"/>
    <w:rsid w:val="00C4735A"/>
    <w:rsid w:val="00C47612"/>
    <w:rsid w:val="00C47C46"/>
    <w:rsid w:val="00C47D2B"/>
    <w:rsid w:val="00C47D6B"/>
    <w:rsid w:val="00C50041"/>
    <w:rsid w:val="00C50F21"/>
    <w:rsid w:val="00C52F02"/>
    <w:rsid w:val="00C54432"/>
    <w:rsid w:val="00C54E83"/>
    <w:rsid w:val="00C55C12"/>
    <w:rsid w:val="00C56A64"/>
    <w:rsid w:val="00C570E6"/>
    <w:rsid w:val="00C5712B"/>
    <w:rsid w:val="00C60D16"/>
    <w:rsid w:val="00C61541"/>
    <w:rsid w:val="00C6189C"/>
    <w:rsid w:val="00C63229"/>
    <w:rsid w:val="00C6359B"/>
    <w:rsid w:val="00C63C7F"/>
    <w:rsid w:val="00C64CA6"/>
    <w:rsid w:val="00C64DDC"/>
    <w:rsid w:val="00C65F8E"/>
    <w:rsid w:val="00C66275"/>
    <w:rsid w:val="00C665BE"/>
    <w:rsid w:val="00C66CE1"/>
    <w:rsid w:val="00C67D19"/>
    <w:rsid w:val="00C67F19"/>
    <w:rsid w:val="00C70ABA"/>
    <w:rsid w:val="00C74634"/>
    <w:rsid w:val="00C74CA2"/>
    <w:rsid w:val="00C74EB5"/>
    <w:rsid w:val="00C752A0"/>
    <w:rsid w:val="00C75F9E"/>
    <w:rsid w:val="00C763A8"/>
    <w:rsid w:val="00C763DC"/>
    <w:rsid w:val="00C7641B"/>
    <w:rsid w:val="00C8136E"/>
    <w:rsid w:val="00C81AC2"/>
    <w:rsid w:val="00C824A7"/>
    <w:rsid w:val="00C82DDB"/>
    <w:rsid w:val="00C82F3A"/>
    <w:rsid w:val="00C840DD"/>
    <w:rsid w:val="00C84637"/>
    <w:rsid w:val="00C85267"/>
    <w:rsid w:val="00C85CD0"/>
    <w:rsid w:val="00C85D77"/>
    <w:rsid w:val="00C87764"/>
    <w:rsid w:val="00C90556"/>
    <w:rsid w:val="00C90D83"/>
    <w:rsid w:val="00C91177"/>
    <w:rsid w:val="00C91D37"/>
    <w:rsid w:val="00C91E1E"/>
    <w:rsid w:val="00C921C8"/>
    <w:rsid w:val="00C92FDD"/>
    <w:rsid w:val="00C93A9B"/>
    <w:rsid w:val="00C94491"/>
    <w:rsid w:val="00C95949"/>
    <w:rsid w:val="00C9650F"/>
    <w:rsid w:val="00C971CD"/>
    <w:rsid w:val="00C97550"/>
    <w:rsid w:val="00CA111E"/>
    <w:rsid w:val="00CA1156"/>
    <w:rsid w:val="00CA1CC1"/>
    <w:rsid w:val="00CA2ABB"/>
    <w:rsid w:val="00CA2D07"/>
    <w:rsid w:val="00CA2E75"/>
    <w:rsid w:val="00CA3935"/>
    <w:rsid w:val="00CA3A0A"/>
    <w:rsid w:val="00CA401B"/>
    <w:rsid w:val="00CA446D"/>
    <w:rsid w:val="00CA4484"/>
    <w:rsid w:val="00CA526B"/>
    <w:rsid w:val="00CA5EEC"/>
    <w:rsid w:val="00CA5F3E"/>
    <w:rsid w:val="00CA60FF"/>
    <w:rsid w:val="00CA75B7"/>
    <w:rsid w:val="00CA75F6"/>
    <w:rsid w:val="00CA7624"/>
    <w:rsid w:val="00CA775C"/>
    <w:rsid w:val="00CB2BEA"/>
    <w:rsid w:val="00CB2D2A"/>
    <w:rsid w:val="00CB2D40"/>
    <w:rsid w:val="00CB4620"/>
    <w:rsid w:val="00CB4B55"/>
    <w:rsid w:val="00CB537A"/>
    <w:rsid w:val="00CB61BD"/>
    <w:rsid w:val="00CB74AE"/>
    <w:rsid w:val="00CC09C1"/>
    <w:rsid w:val="00CC1AB0"/>
    <w:rsid w:val="00CC2283"/>
    <w:rsid w:val="00CC262E"/>
    <w:rsid w:val="00CC2C8C"/>
    <w:rsid w:val="00CC3169"/>
    <w:rsid w:val="00CC4485"/>
    <w:rsid w:val="00CC45C7"/>
    <w:rsid w:val="00CC5CBE"/>
    <w:rsid w:val="00CC63DC"/>
    <w:rsid w:val="00CC7125"/>
    <w:rsid w:val="00CC798F"/>
    <w:rsid w:val="00CC7C49"/>
    <w:rsid w:val="00CC7CC0"/>
    <w:rsid w:val="00CC7E83"/>
    <w:rsid w:val="00CD0F9F"/>
    <w:rsid w:val="00CD246F"/>
    <w:rsid w:val="00CD2B6F"/>
    <w:rsid w:val="00CD401F"/>
    <w:rsid w:val="00CD4D47"/>
    <w:rsid w:val="00CD58EC"/>
    <w:rsid w:val="00CE1CAA"/>
    <w:rsid w:val="00CE225E"/>
    <w:rsid w:val="00CE308D"/>
    <w:rsid w:val="00CE4882"/>
    <w:rsid w:val="00CE512C"/>
    <w:rsid w:val="00CE69AD"/>
    <w:rsid w:val="00CE73FA"/>
    <w:rsid w:val="00CE7C9E"/>
    <w:rsid w:val="00CF066A"/>
    <w:rsid w:val="00CF070D"/>
    <w:rsid w:val="00CF0A3F"/>
    <w:rsid w:val="00CF0D04"/>
    <w:rsid w:val="00CF1EB7"/>
    <w:rsid w:val="00CF3501"/>
    <w:rsid w:val="00CF3D55"/>
    <w:rsid w:val="00CF569E"/>
    <w:rsid w:val="00CF56DB"/>
    <w:rsid w:val="00CF56E5"/>
    <w:rsid w:val="00CF776A"/>
    <w:rsid w:val="00CF7AF1"/>
    <w:rsid w:val="00D0061F"/>
    <w:rsid w:val="00D00CB6"/>
    <w:rsid w:val="00D016A9"/>
    <w:rsid w:val="00D03983"/>
    <w:rsid w:val="00D0645F"/>
    <w:rsid w:val="00D06FD9"/>
    <w:rsid w:val="00D0717A"/>
    <w:rsid w:val="00D07FDE"/>
    <w:rsid w:val="00D1013C"/>
    <w:rsid w:val="00D10337"/>
    <w:rsid w:val="00D10D92"/>
    <w:rsid w:val="00D11447"/>
    <w:rsid w:val="00D11527"/>
    <w:rsid w:val="00D117A9"/>
    <w:rsid w:val="00D13C52"/>
    <w:rsid w:val="00D14241"/>
    <w:rsid w:val="00D142F6"/>
    <w:rsid w:val="00D150CC"/>
    <w:rsid w:val="00D155F1"/>
    <w:rsid w:val="00D163F6"/>
    <w:rsid w:val="00D16400"/>
    <w:rsid w:val="00D17AAC"/>
    <w:rsid w:val="00D20323"/>
    <w:rsid w:val="00D2063A"/>
    <w:rsid w:val="00D20712"/>
    <w:rsid w:val="00D20C23"/>
    <w:rsid w:val="00D210EA"/>
    <w:rsid w:val="00D21C9D"/>
    <w:rsid w:val="00D21E03"/>
    <w:rsid w:val="00D21E94"/>
    <w:rsid w:val="00D21EB8"/>
    <w:rsid w:val="00D22459"/>
    <w:rsid w:val="00D22682"/>
    <w:rsid w:val="00D229EB"/>
    <w:rsid w:val="00D22E80"/>
    <w:rsid w:val="00D2303E"/>
    <w:rsid w:val="00D2319D"/>
    <w:rsid w:val="00D2332C"/>
    <w:rsid w:val="00D2334C"/>
    <w:rsid w:val="00D23A97"/>
    <w:rsid w:val="00D248E1"/>
    <w:rsid w:val="00D250F9"/>
    <w:rsid w:val="00D25570"/>
    <w:rsid w:val="00D25E3A"/>
    <w:rsid w:val="00D2626D"/>
    <w:rsid w:val="00D26D25"/>
    <w:rsid w:val="00D278A0"/>
    <w:rsid w:val="00D30C2D"/>
    <w:rsid w:val="00D30F52"/>
    <w:rsid w:val="00D31827"/>
    <w:rsid w:val="00D324EB"/>
    <w:rsid w:val="00D326FD"/>
    <w:rsid w:val="00D332FA"/>
    <w:rsid w:val="00D33F46"/>
    <w:rsid w:val="00D34121"/>
    <w:rsid w:val="00D34549"/>
    <w:rsid w:val="00D34794"/>
    <w:rsid w:val="00D347B5"/>
    <w:rsid w:val="00D3541B"/>
    <w:rsid w:val="00D35599"/>
    <w:rsid w:val="00D35DAD"/>
    <w:rsid w:val="00D360F6"/>
    <w:rsid w:val="00D36C7A"/>
    <w:rsid w:val="00D36E07"/>
    <w:rsid w:val="00D37A63"/>
    <w:rsid w:val="00D37AF2"/>
    <w:rsid w:val="00D37BEB"/>
    <w:rsid w:val="00D4367B"/>
    <w:rsid w:val="00D43905"/>
    <w:rsid w:val="00D43DDD"/>
    <w:rsid w:val="00D45B6D"/>
    <w:rsid w:val="00D4658D"/>
    <w:rsid w:val="00D4663B"/>
    <w:rsid w:val="00D46A1A"/>
    <w:rsid w:val="00D46EFA"/>
    <w:rsid w:val="00D477DE"/>
    <w:rsid w:val="00D47F22"/>
    <w:rsid w:val="00D500F4"/>
    <w:rsid w:val="00D500F8"/>
    <w:rsid w:val="00D50BF6"/>
    <w:rsid w:val="00D51246"/>
    <w:rsid w:val="00D514E7"/>
    <w:rsid w:val="00D520E6"/>
    <w:rsid w:val="00D5336F"/>
    <w:rsid w:val="00D53BC4"/>
    <w:rsid w:val="00D53D24"/>
    <w:rsid w:val="00D53E96"/>
    <w:rsid w:val="00D5673F"/>
    <w:rsid w:val="00D57D1B"/>
    <w:rsid w:val="00D607FD"/>
    <w:rsid w:val="00D60AD9"/>
    <w:rsid w:val="00D61080"/>
    <w:rsid w:val="00D612FF"/>
    <w:rsid w:val="00D61320"/>
    <w:rsid w:val="00D618B1"/>
    <w:rsid w:val="00D62221"/>
    <w:rsid w:val="00D625DC"/>
    <w:rsid w:val="00D62B0B"/>
    <w:rsid w:val="00D631E3"/>
    <w:rsid w:val="00D63AAC"/>
    <w:rsid w:val="00D63D7A"/>
    <w:rsid w:val="00D64198"/>
    <w:rsid w:val="00D641B9"/>
    <w:rsid w:val="00D64B73"/>
    <w:rsid w:val="00D65720"/>
    <w:rsid w:val="00D65915"/>
    <w:rsid w:val="00D665D1"/>
    <w:rsid w:val="00D6692E"/>
    <w:rsid w:val="00D66EF5"/>
    <w:rsid w:val="00D676D2"/>
    <w:rsid w:val="00D701CF"/>
    <w:rsid w:val="00D70B30"/>
    <w:rsid w:val="00D70DE7"/>
    <w:rsid w:val="00D71069"/>
    <w:rsid w:val="00D71197"/>
    <w:rsid w:val="00D727BE"/>
    <w:rsid w:val="00D72DDC"/>
    <w:rsid w:val="00D73041"/>
    <w:rsid w:val="00D73096"/>
    <w:rsid w:val="00D73463"/>
    <w:rsid w:val="00D7370F"/>
    <w:rsid w:val="00D741FF"/>
    <w:rsid w:val="00D74E21"/>
    <w:rsid w:val="00D74FF1"/>
    <w:rsid w:val="00D75AB4"/>
    <w:rsid w:val="00D75D03"/>
    <w:rsid w:val="00D761F6"/>
    <w:rsid w:val="00D76DBB"/>
    <w:rsid w:val="00D76F82"/>
    <w:rsid w:val="00D771B9"/>
    <w:rsid w:val="00D80160"/>
    <w:rsid w:val="00D807E5"/>
    <w:rsid w:val="00D81824"/>
    <w:rsid w:val="00D81DE1"/>
    <w:rsid w:val="00D82776"/>
    <w:rsid w:val="00D83951"/>
    <w:rsid w:val="00D84FE9"/>
    <w:rsid w:val="00D8504A"/>
    <w:rsid w:val="00D86F56"/>
    <w:rsid w:val="00D87354"/>
    <w:rsid w:val="00D87717"/>
    <w:rsid w:val="00D87FED"/>
    <w:rsid w:val="00D903FE"/>
    <w:rsid w:val="00D9069B"/>
    <w:rsid w:val="00D9085F"/>
    <w:rsid w:val="00D908C8"/>
    <w:rsid w:val="00D90C30"/>
    <w:rsid w:val="00D91498"/>
    <w:rsid w:val="00D91852"/>
    <w:rsid w:val="00D93426"/>
    <w:rsid w:val="00D955A7"/>
    <w:rsid w:val="00D95A48"/>
    <w:rsid w:val="00D9609E"/>
    <w:rsid w:val="00D972C9"/>
    <w:rsid w:val="00D97638"/>
    <w:rsid w:val="00D9771E"/>
    <w:rsid w:val="00D97C7B"/>
    <w:rsid w:val="00DA0234"/>
    <w:rsid w:val="00DA029D"/>
    <w:rsid w:val="00DA0773"/>
    <w:rsid w:val="00DA37F6"/>
    <w:rsid w:val="00DA399C"/>
    <w:rsid w:val="00DA3CD3"/>
    <w:rsid w:val="00DA4439"/>
    <w:rsid w:val="00DA4F03"/>
    <w:rsid w:val="00DA5FD3"/>
    <w:rsid w:val="00DA6067"/>
    <w:rsid w:val="00DA60DF"/>
    <w:rsid w:val="00DA7224"/>
    <w:rsid w:val="00DA7771"/>
    <w:rsid w:val="00DA7C4D"/>
    <w:rsid w:val="00DB0060"/>
    <w:rsid w:val="00DB0451"/>
    <w:rsid w:val="00DB0EE9"/>
    <w:rsid w:val="00DB161E"/>
    <w:rsid w:val="00DB19B8"/>
    <w:rsid w:val="00DB1D77"/>
    <w:rsid w:val="00DB2936"/>
    <w:rsid w:val="00DB2C3A"/>
    <w:rsid w:val="00DB37AD"/>
    <w:rsid w:val="00DB4521"/>
    <w:rsid w:val="00DB520F"/>
    <w:rsid w:val="00DB5CE5"/>
    <w:rsid w:val="00DB65E9"/>
    <w:rsid w:val="00DB6CA8"/>
    <w:rsid w:val="00DB7A39"/>
    <w:rsid w:val="00DB7C35"/>
    <w:rsid w:val="00DC1C20"/>
    <w:rsid w:val="00DC20A8"/>
    <w:rsid w:val="00DC2356"/>
    <w:rsid w:val="00DC281A"/>
    <w:rsid w:val="00DC5466"/>
    <w:rsid w:val="00DC5BA1"/>
    <w:rsid w:val="00DC6347"/>
    <w:rsid w:val="00DC74C1"/>
    <w:rsid w:val="00DC7791"/>
    <w:rsid w:val="00DD21D3"/>
    <w:rsid w:val="00DD2676"/>
    <w:rsid w:val="00DD3117"/>
    <w:rsid w:val="00DD3655"/>
    <w:rsid w:val="00DD3929"/>
    <w:rsid w:val="00DD3F80"/>
    <w:rsid w:val="00DD4892"/>
    <w:rsid w:val="00DD4C33"/>
    <w:rsid w:val="00DD538F"/>
    <w:rsid w:val="00DD566E"/>
    <w:rsid w:val="00DD5DE4"/>
    <w:rsid w:val="00DD6A92"/>
    <w:rsid w:val="00DD740C"/>
    <w:rsid w:val="00DD7761"/>
    <w:rsid w:val="00DE01E6"/>
    <w:rsid w:val="00DE0C99"/>
    <w:rsid w:val="00DE26F9"/>
    <w:rsid w:val="00DE2D60"/>
    <w:rsid w:val="00DE3346"/>
    <w:rsid w:val="00DE39CD"/>
    <w:rsid w:val="00DE3C25"/>
    <w:rsid w:val="00DE3DB5"/>
    <w:rsid w:val="00DE3E47"/>
    <w:rsid w:val="00DE44C0"/>
    <w:rsid w:val="00DE528C"/>
    <w:rsid w:val="00DE541C"/>
    <w:rsid w:val="00DE55B1"/>
    <w:rsid w:val="00DE68CD"/>
    <w:rsid w:val="00DE7427"/>
    <w:rsid w:val="00DE7812"/>
    <w:rsid w:val="00DF05F6"/>
    <w:rsid w:val="00DF080F"/>
    <w:rsid w:val="00DF16FB"/>
    <w:rsid w:val="00DF17AE"/>
    <w:rsid w:val="00DF2248"/>
    <w:rsid w:val="00DF3C54"/>
    <w:rsid w:val="00DF40C9"/>
    <w:rsid w:val="00DF7AE0"/>
    <w:rsid w:val="00E01F52"/>
    <w:rsid w:val="00E02268"/>
    <w:rsid w:val="00E03287"/>
    <w:rsid w:val="00E03876"/>
    <w:rsid w:val="00E0557E"/>
    <w:rsid w:val="00E05739"/>
    <w:rsid w:val="00E05A9C"/>
    <w:rsid w:val="00E05E5B"/>
    <w:rsid w:val="00E06540"/>
    <w:rsid w:val="00E06D5A"/>
    <w:rsid w:val="00E07B8E"/>
    <w:rsid w:val="00E108BA"/>
    <w:rsid w:val="00E10ACB"/>
    <w:rsid w:val="00E10F1D"/>
    <w:rsid w:val="00E11522"/>
    <w:rsid w:val="00E11549"/>
    <w:rsid w:val="00E11555"/>
    <w:rsid w:val="00E124E0"/>
    <w:rsid w:val="00E12A48"/>
    <w:rsid w:val="00E1338A"/>
    <w:rsid w:val="00E13B6A"/>
    <w:rsid w:val="00E14318"/>
    <w:rsid w:val="00E15E8C"/>
    <w:rsid w:val="00E15EE4"/>
    <w:rsid w:val="00E1601F"/>
    <w:rsid w:val="00E1652F"/>
    <w:rsid w:val="00E1708B"/>
    <w:rsid w:val="00E17952"/>
    <w:rsid w:val="00E20400"/>
    <w:rsid w:val="00E20624"/>
    <w:rsid w:val="00E21026"/>
    <w:rsid w:val="00E21705"/>
    <w:rsid w:val="00E2185D"/>
    <w:rsid w:val="00E219CC"/>
    <w:rsid w:val="00E22C88"/>
    <w:rsid w:val="00E23C01"/>
    <w:rsid w:val="00E24F6B"/>
    <w:rsid w:val="00E25824"/>
    <w:rsid w:val="00E25930"/>
    <w:rsid w:val="00E26B2E"/>
    <w:rsid w:val="00E27B4A"/>
    <w:rsid w:val="00E27C2F"/>
    <w:rsid w:val="00E30A67"/>
    <w:rsid w:val="00E30D23"/>
    <w:rsid w:val="00E31181"/>
    <w:rsid w:val="00E31308"/>
    <w:rsid w:val="00E31799"/>
    <w:rsid w:val="00E32818"/>
    <w:rsid w:val="00E33096"/>
    <w:rsid w:val="00E33FF4"/>
    <w:rsid w:val="00E34694"/>
    <w:rsid w:val="00E366E2"/>
    <w:rsid w:val="00E36FF8"/>
    <w:rsid w:val="00E40008"/>
    <w:rsid w:val="00E41CF0"/>
    <w:rsid w:val="00E42179"/>
    <w:rsid w:val="00E4255B"/>
    <w:rsid w:val="00E437DF"/>
    <w:rsid w:val="00E4387D"/>
    <w:rsid w:val="00E43AB8"/>
    <w:rsid w:val="00E44267"/>
    <w:rsid w:val="00E45C83"/>
    <w:rsid w:val="00E46872"/>
    <w:rsid w:val="00E4750D"/>
    <w:rsid w:val="00E47A1B"/>
    <w:rsid w:val="00E51180"/>
    <w:rsid w:val="00E515C4"/>
    <w:rsid w:val="00E51B0B"/>
    <w:rsid w:val="00E521B8"/>
    <w:rsid w:val="00E52A16"/>
    <w:rsid w:val="00E53192"/>
    <w:rsid w:val="00E54005"/>
    <w:rsid w:val="00E54007"/>
    <w:rsid w:val="00E54C56"/>
    <w:rsid w:val="00E55084"/>
    <w:rsid w:val="00E56A9F"/>
    <w:rsid w:val="00E56EF2"/>
    <w:rsid w:val="00E57A22"/>
    <w:rsid w:val="00E601AD"/>
    <w:rsid w:val="00E60C9B"/>
    <w:rsid w:val="00E6122D"/>
    <w:rsid w:val="00E62126"/>
    <w:rsid w:val="00E62304"/>
    <w:rsid w:val="00E62C78"/>
    <w:rsid w:val="00E6325B"/>
    <w:rsid w:val="00E637AE"/>
    <w:rsid w:val="00E639C9"/>
    <w:rsid w:val="00E639D5"/>
    <w:rsid w:val="00E64770"/>
    <w:rsid w:val="00E65372"/>
    <w:rsid w:val="00E656AD"/>
    <w:rsid w:val="00E656D4"/>
    <w:rsid w:val="00E65A6D"/>
    <w:rsid w:val="00E65E54"/>
    <w:rsid w:val="00E661F6"/>
    <w:rsid w:val="00E67B60"/>
    <w:rsid w:val="00E7021D"/>
    <w:rsid w:val="00E7100D"/>
    <w:rsid w:val="00E71850"/>
    <w:rsid w:val="00E718EF"/>
    <w:rsid w:val="00E718FC"/>
    <w:rsid w:val="00E71C50"/>
    <w:rsid w:val="00E71D1E"/>
    <w:rsid w:val="00E72242"/>
    <w:rsid w:val="00E724B7"/>
    <w:rsid w:val="00E74AA2"/>
    <w:rsid w:val="00E75458"/>
    <w:rsid w:val="00E7547A"/>
    <w:rsid w:val="00E754E1"/>
    <w:rsid w:val="00E76828"/>
    <w:rsid w:val="00E7689A"/>
    <w:rsid w:val="00E8046B"/>
    <w:rsid w:val="00E80F96"/>
    <w:rsid w:val="00E81689"/>
    <w:rsid w:val="00E822BA"/>
    <w:rsid w:val="00E84071"/>
    <w:rsid w:val="00E844B5"/>
    <w:rsid w:val="00E84E0E"/>
    <w:rsid w:val="00E84E6F"/>
    <w:rsid w:val="00E84E7F"/>
    <w:rsid w:val="00E84F66"/>
    <w:rsid w:val="00E8572C"/>
    <w:rsid w:val="00E85FA5"/>
    <w:rsid w:val="00E8604A"/>
    <w:rsid w:val="00E86214"/>
    <w:rsid w:val="00E862F0"/>
    <w:rsid w:val="00E862FC"/>
    <w:rsid w:val="00E86405"/>
    <w:rsid w:val="00E871D9"/>
    <w:rsid w:val="00E87DFF"/>
    <w:rsid w:val="00E91E02"/>
    <w:rsid w:val="00E9214E"/>
    <w:rsid w:val="00E923BF"/>
    <w:rsid w:val="00E92438"/>
    <w:rsid w:val="00E92914"/>
    <w:rsid w:val="00E935AD"/>
    <w:rsid w:val="00E93AE9"/>
    <w:rsid w:val="00E94592"/>
    <w:rsid w:val="00E952AD"/>
    <w:rsid w:val="00E96243"/>
    <w:rsid w:val="00E96D3E"/>
    <w:rsid w:val="00E97202"/>
    <w:rsid w:val="00E978FF"/>
    <w:rsid w:val="00E979A0"/>
    <w:rsid w:val="00EA0010"/>
    <w:rsid w:val="00EA21D3"/>
    <w:rsid w:val="00EA29CC"/>
    <w:rsid w:val="00EA3480"/>
    <w:rsid w:val="00EA34A8"/>
    <w:rsid w:val="00EA3E7D"/>
    <w:rsid w:val="00EA4BA4"/>
    <w:rsid w:val="00EA4F1B"/>
    <w:rsid w:val="00EA54A3"/>
    <w:rsid w:val="00EA6BB1"/>
    <w:rsid w:val="00EA7089"/>
    <w:rsid w:val="00EA70DE"/>
    <w:rsid w:val="00EA7292"/>
    <w:rsid w:val="00EA7E72"/>
    <w:rsid w:val="00EB0BB1"/>
    <w:rsid w:val="00EB15AC"/>
    <w:rsid w:val="00EB19F7"/>
    <w:rsid w:val="00EB303A"/>
    <w:rsid w:val="00EB311A"/>
    <w:rsid w:val="00EB342F"/>
    <w:rsid w:val="00EB3F6E"/>
    <w:rsid w:val="00EB4231"/>
    <w:rsid w:val="00EB5DD6"/>
    <w:rsid w:val="00EB5E65"/>
    <w:rsid w:val="00EB603D"/>
    <w:rsid w:val="00EB65DD"/>
    <w:rsid w:val="00EB7F9D"/>
    <w:rsid w:val="00EC0219"/>
    <w:rsid w:val="00EC0A68"/>
    <w:rsid w:val="00EC0F69"/>
    <w:rsid w:val="00EC1608"/>
    <w:rsid w:val="00EC2C30"/>
    <w:rsid w:val="00EC5CDB"/>
    <w:rsid w:val="00EC5EA2"/>
    <w:rsid w:val="00EC5F93"/>
    <w:rsid w:val="00EC681C"/>
    <w:rsid w:val="00EC7641"/>
    <w:rsid w:val="00ED0502"/>
    <w:rsid w:val="00ED23BB"/>
    <w:rsid w:val="00ED3C84"/>
    <w:rsid w:val="00ED4AB3"/>
    <w:rsid w:val="00ED4B3F"/>
    <w:rsid w:val="00ED6317"/>
    <w:rsid w:val="00ED6980"/>
    <w:rsid w:val="00ED7168"/>
    <w:rsid w:val="00ED7A10"/>
    <w:rsid w:val="00EE0472"/>
    <w:rsid w:val="00EE05DD"/>
    <w:rsid w:val="00EE0B4F"/>
    <w:rsid w:val="00EE1663"/>
    <w:rsid w:val="00EE180B"/>
    <w:rsid w:val="00EE1AC0"/>
    <w:rsid w:val="00EE2A5C"/>
    <w:rsid w:val="00EE2A5F"/>
    <w:rsid w:val="00EE2B56"/>
    <w:rsid w:val="00EE35FD"/>
    <w:rsid w:val="00EE3794"/>
    <w:rsid w:val="00EE39D1"/>
    <w:rsid w:val="00EE3F12"/>
    <w:rsid w:val="00EE468D"/>
    <w:rsid w:val="00EE4ADE"/>
    <w:rsid w:val="00EE5316"/>
    <w:rsid w:val="00EE5389"/>
    <w:rsid w:val="00EE55FB"/>
    <w:rsid w:val="00EE60BB"/>
    <w:rsid w:val="00EE689F"/>
    <w:rsid w:val="00EE6AB8"/>
    <w:rsid w:val="00EE6BB2"/>
    <w:rsid w:val="00EE6E93"/>
    <w:rsid w:val="00EE7210"/>
    <w:rsid w:val="00EE7330"/>
    <w:rsid w:val="00EF153A"/>
    <w:rsid w:val="00EF27A1"/>
    <w:rsid w:val="00EF2A4C"/>
    <w:rsid w:val="00EF2A93"/>
    <w:rsid w:val="00EF2D26"/>
    <w:rsid w:val="00EF4CA5"/>
    <w:rsid w:val="00EF4D60"/>
    <w:rsid w:val="00EF685D"/>
    <w:rsid w:val="00EF6B18"/>
    <w:rsid w:val="00EF7905"/>
    <w:rsid w:val="00EF7CF1"/>
    <w:rsid w:val="00F00DB4"/>
    <w:rsid w:val="00F01225"/>
    <w:rsid w:val="00F01BB5"/>
    <w:rsid w:val="00F02812"/>
    <w:rsid w:val="00F035F4"/>
    <w:rsid w:val="00F0531D"/>
    <w:rsid w:val="00F059F6"/>
    <w:rsid w:val="00F05C59"/>
    <w:rsid w:val="00F05E5E"/>
    <w:rsid w:val="00F07389"/>
    <w:rsid w:val="00F077F4"/>
    <w:rsid w:val="00F07FF2"/>
    <w:rsid w:val="00F10FAF"/>
    <w:rsid w:val="00F10FCA"/>
    <w:rsid w:val="00F11353"/>
    <w:rsid w:val="00F113AC"/>
    <w:rsid w:val="00F1289A"/>
    <w:rsid w:val="00F12B45"/>
    <w:rsid w:val="00F1358C"/>
    <w:rsid w:val="00F13EF1"/>
    <w:rsid w:val="00F140AB"/>
    <w:rsid w:val="00F1426A"/>
    <w:rsid w:val="00F15039"/>
    <w:rsid w:val="00F15389"/>
    <w:rsid w:val="00F155A5"/>
    <w:rsid w:val="00F165D6"/>
    <w:rsid w:val="00F170F3"/>
    <w:rsid w:val="00F20B35"/>
    <w:rsid w:val="00F2179D"/>
    <w:rsid w:val="00F226FA"/>
    <w:rsid w:val="00F22A17"/>
    <w:rsid w:val="00F22ECB"/>
    <w:rsid w:val="00F230AF"/>
    <w:rsid w:val="00F23509"/>
    <w:rsid w:val="00F237D6"/>
    <w:rsid w:val="00F239DF"/>
    <w:rsid w:val="00F23EC7"/>
    <w:rsid w:val="00F24071"/>
    <w:rsid w:val="00F24A94"/>
    <w:rsid w:val="00F24F34"/>
    <w:rsid w:val="00F25FFC"/>
    <w:rsid w:val="00F26ACE"/>
    <w:rsid w:val="00F27482"/>
    <w:rsid w:val="00F27D22"/>
    <w:rsid w:val="00F27DAD"/>
    <w:rsid w:val="00F27E62"/>
    <w:rsid w:val="00F30282"/>
    <w:rsid w:val="00F303E4"/>
    <w:rsid w:val="00F3173B"/>
    <w:rsid w:val="00F324C2"/>
    <w:rsid w:val="00F33502"/>
    <w:rsid w:val="00F3434E"/>
    <w:rsid w:val="00F366DD"/>
    <w:rsid w:val="00F37C0D"/>
    <w:rsid w:val="00F4055B"/>
    <w:rsid w:val="00F405E3"/>
    <w:rsid w:val="00F4130E"/>
    <w:rsid w:val="00F4260E"/>
    <w:rsid w:val="00F42C01"/>
    <w:rsid w:val="00F4329B"/>
    <w:rsid w:val="00F44F2A"/>
    <w:rsid w:val="00F452C4"/>
    <w:rsid w:val="00F460B8"/>
    <w:rsid w:val="00F462AD"/>
    <w:rsid w:val="00F51D05"/>
    <w:rsid w:val="00F5251A"/>
    <w:rsid w:val="00F53746"/>
    <w:rsid w:val="00F53B20"/>
    <w:rsid w:val="00F53C7E"/>
    <w:rsid w:val="00F547D5"/>
    <w:rsid w:val="00F54AC9"/>
    <w:rsid w:val="00F55F7F"/>
    <w:rsid w:val="00F564CD"/>
    <w:rsid w:val="00F6001D"/>
    <w:rsid w:val="00F60209"/>
    <w:rsid w:val="00F60791"/>
    <w:rsid w:val="00F61358"/>
    <w:rsid w:val="00F62280"/>
    <w:rsid w:val="00F62BF5"/>
    <w:rsid w:val="00F6459A"/>
    <w:rsid w:val="00F64CF8"/>
    <w:rsid w:val="00F65644"/>
    <w:rsid w:val="00F663E2"/>
    <w:rsid w:val="00F70256"/>
    <w:rsid w:val="00F70513"/>
    <w:rsid w:val="00F70955"/>
    <w:rsid w:val="00F729D8"/>
    <w:rsid w:val="00F7515F"/>
    <w:rsid w:val="00F779AB"/>
    <w:rsid w:val="00F8088D"/>
    <w:rsid w:val="00F81232"/>
    <w:rsid w:val="00F8176A"/>
    <w:rsid w:val="00F818D4"/>
    <w:rsid w:val="00F8277F"/>
    <w:rsid w:val="00F83525"/>
    <w:rsid w:val="00F84D0F"/>
    <w:rsid w:val="00F852D2"/>
    <w:rsid w:val="00F860BC"/>
    <w:rsid w:val="00F861DF"/>
    <w:rsid w:val="00F86518"/>
    <w:rsid w:val="00F8747A"/>
    <w:rsid w:val="00F90D6F"/>
    <w:rsid w:val="00F91476"/>
    <w:rsid w:val="00F9159F"/>
    <w:rsid w:val="00F928A8"/>
    <w:rsid w:val="00F93111"/>
    <w:rsid w:val="00F93995"/>
    <w:rsid w:val="00F941AD"/>
    <w:rsid w:val="00F94DDE"/>
    <w:rsid w:val="00F95984"/>
    <w:rsid w:val="00F9672B"/>
    <w:rsid w:val="00F96BBC"/>
    <w:rsid w:val="00F978BE"/>
    <w:rsid w:val="00F97DF6"/>
    <w:rsid w:val="00FA0475"/>
    <w:rsid w:val="00FA0A02"/>
    <w:rsid w:val="00FA0DB2"/>
    <w:rsid w:val="00FA0FF2"/>
    <w:rsid w:val="00FA1E94"/>
    <w:rsid w:val="00FA28A8"/>
    <w:rsid w:val="00FA4B02"/>
    <w:rsid w:val="00FA57C4"/>
    <w:rsid w:val="00FA5904"/>
    <w:rsid w:val="00FA596F"/>
    <w:rsid w:val="00FA5977"/>
    <w:rsid w:val="00FA5FC4"/>
    <w:rsid w:val="00FA6C13"/>
    <w:rsid w:val="00FA739F"/>
    <w:rsid w:val="00FA7AA4"/>
    <w:rsid w:val="00FB1650"/>
    <w:rsid w:val="00FB3060"/>
    <w:rsid w:val="00FB3155"/>
    <w:rsid w:val="00FB3646"/>
    <w:rsid w:val="00FB3E8C"/>
    <w:rsid w:val="00FB3F24"/>
    <w:rsid w:val="00FB4359"/>
    <w:rsid w:val="00FB4EBF"/>
    <w:rsid w:val="00FB57D2"/>
    <w:rsid w:val="00FB6C2F"/>
    <w:rsid w:val="00FB7795"/>
    <w:rsid w:val="00FB7942"/>
    <w:rsid w:val="00FC1E58"/>
    <w:rsid w:val="00FC3031"/>
    <w:rsid w:val="00FC347F"/>
    <w:rsid w:val="00FC3564"/>
    <w:rsid w:val="00FC42B1"/>
    <w:rsid w:val="00FC4F6A"/>
    <w:rsid w:val="00FC534E"/>
    <w:rsid w:val="00FC59B1"/>
    <w:rsid w:val="00FC7026"/>
    <w:rsid w:val="00FC7987"/>
    <w:rsid w:val="00FD257D"/>
    <w:rsid w:val="00FD2EE4"/>
    <w:rsid w:val="00FD388C"/>
    <w:rsid w:val="00FD3DAB"/>
    <w:rsid w:val="00FD4903"/>
    <w:rsid w:val="00FD6EFF"/>
    <w:rsid w:val="00FD7CD6"/>
    <w:rsid w:val="00FE08C3"/>
    <w:rsid w:val="00FE1898"/>
    <w:rsid w:val="00FE18E7"/>
    <w:rsid w:val="00FE27F2"/>
    <w:rsid w:val="00FE4A41"/>
    <w:rsid w:val="00FE4C83"/>
    <w:rsid w:val="00FE52F4"/>
    <w:rsid w:val="00FE646D"/>
    <w:rsid w:val="00FE7ACF"/>
    <w:rsid w:val="00FF081B"/>
    <w:rsid w:val="00FF1AA1"/>
    <w:rsid w:val="00FF37F2"/>
    <w:rsid w:val="00FF51C5"/>
    <w:rsid w:val="00FF5AF8"/>
    <w:rsid w:val="00FF5B2D"/>
    <w:rsid w:val="00FF5BBB"/>
    <w:rsid w:val="00FF63F0"/>
    <w:rsid w:val="00FF666E"/>
    <w:rsid w:val="00FF715E"/>
    <w:rsid w:val="00FF7EAA"/>
    <w:rsid w:val="4A05D0AD"/>
    <w:rsid w:val="5B78AF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9D4E"/>
  <w15:chartTrackingRefBased/>
  <w15:docId w15:val="{40EC50FC-7FE3-4915-84EC-2F56EEED8C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CC7125"/>
    <w:pPr>
      <w:ind w:left="720"/>
      <w:contextualSpacing/>
    </w:pPr>
  </w:style>
  <w:style w:type="paragraph" w:styleId="En-tte">
    <w:name w:val="header"/>
    <w:basedOn w:val="Normal"/>
    <w:link w:val="En-tteCar"/>
    <w:uiPriority w:val="99"/>
    <w:unhideWhenUsed/>
    <w:rsid w:val="00CC7125"/>
    <w:pPr>
      <w:tabs>
        <w:tab w:val="center" w:pos="4536"/>
        <w:tab w:val="right" w:pos="9072"/>
      </w:tabs>
      <w:spacing w:after="0" w:line="240" w:lineRule="auto"/>
    </w:pPr>
  </w:style>
  <w:style w:type="character" w:styleId="En-tteCar" w:customStyle="1">
    <w:name w:val="En-tête Car"/>
    <w:basedOn w:val="Policepardfaut"/>
    <w:link w:val="En-tte"/>
    <w:uiPriority w:val="99"/>
    <w:rsid w:val="00CC7125"/>
  </w:style>
  <w:style w:type="paragraph" w:styleId="Pieddepage">
    <w:name w:val="footer"/>
    <w:basedOn w:val="Normal"/>
    <w:link w:val="PieddepageCar"/>
    <w:uiPriority w:val="99"/>
    <w:unhideWhenUsed/>
    <w:rsid w:val="00CC7125"/>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CC7125"/>
  </w:style>
  <w:style w:type="character" w:styleId="Lienhypertexte">
    <w:name w:val="Hyperlink"/>
    <w:basedOn w:val="Policepardfaut"/>
    <w:uiPriority w:val="99"/>
    <w:unhideWhenUsed/>
    <w:rsid w:val="006E76EF"/>
    <w:rPr>
      <w:color w:val="0563C1" w:themeColor="hyperlink"/>
      <w:u w:val="single"/>
    </w:rPr>
  </w:style>
  <w:style w:type="character" w:styleId="Mentionnonrsolue">
    <w:name w:val="Unresolved Mention"/>
    <w:basedOn w:val="Policepardfaut"/>
    <w:uiPriority w:val="99"/>
    <w:semiHidden/>
    <w:unhideWhenUsed/>
    <w:rsid w:val="006E76EF"/>
    <w:rPr>
      <w:color w:val="605E5C"/>
      <w:shd w:val="clear" w:color="auto" w:fill="E1DFDD"/>
    </w:rPr>
  </w:style>
  <w:style w:type="table" w:styleId="Grilledutableau">
    <w:name w:val="Table Grid"/>
    <w:basedOn w:val="TableauNormal"/>
    <w:uiPriority w:val="39"/>
    <w:rsid w:val="006E76E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moyenne1-Accent6">
    <w:name w:val="Medium Grid 1 Accent 6"/>
    <w:basedOn w:val="TableauNormal"/>
    <w:uiPriority w:val="67"/>
    <w:rsid w:val="00CE69AD"/>
    <w:pPr>
      <w:spacing w:after="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claire-Accent5">
    <w:name w:val="Light Grid Accent 5"/>
    <w:basedOn w:val="TableauNormal"/>
    <w:uiPriority w:val="62"/>
    <w:rsid w:val="00CE69AD"/>
    <w:pPr>
      <w:spacing w:after="0" w:line="240" w:lineRule="auto"/>
    </w:p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color="5B9BD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color="5B9BD5"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tcPr>
    </w:tblStylePr>
  </w:style>
  <w:style w:type="table" w:styleId="Grilleclaire-Accent6">
    <w:name w:val="Light Grid Accent 6"/>
    <w:basedOn w:val="TableauNormal"/>
    <w:uiPriority w:val="62"/>
    <w:rsid w:val="00027CBA"/>
    <w:pPr>
      <w:spacing w:after="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TableauGrille1Clair-Accentuation6">
    <w:name w:val="Grid Table 1 Light Accent 6"/>
    <w:basedOn w:val="TableauNormal"/>
    <w:uiPriority w:val="46"/>
    <w:rsid w:val="00597B20"/>
    <w:pPr>
      <w:spacing w:after="0" w:line="240" w:lineRule="auto"/>
    </w:p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2" w:space="0"/>
        </w:tcBorders>
      </w:tcPr>
    </w:tblStylePr>
    <w:tblStylePr w:type="firstCol">
      <w:rPr>
        <w:b/>
        <w:bCs/>
      </w:rPr>
    </w:tblStylePr>
    <w:tblStylePr w:type="lastCol">
      <w:rPr>
        <w:b/>
        <w:bCs/>
      </w:rPr>
    </w:tblStylePr>
  </w:style>
  <w:style w:type="character" w:styleId="Textedelespacerserv">
    <w:name w:val="Placeholder Text"/>
    <w:basedOn w:val="Policepardfaut"/>
    <w:uiPriority w:val="99"/>
    <w:semiHidden/>
    <w:rsid w:val="00171E3A"/>
    <w:rPr>
      <w:color w:val="808080"/>
    </w:rPr>
  </w:style>
  <w:style w:type="character" w:styleId="Numrodeligne">
    <w:name w:val="line number"/>
    <w:basedOn w:val="Policepardfaut"/>
    <w:uiPriority w:val="99"/>
    <w:semiHidden/>
    <w:unhideWhenUsed/>
    <w:rsid w:val="000F5DBC"/>
  </w:style>
  <w:style w:type="paragraph" w:styleId="Lgende">
    <w:name w:val="caption"/>
    <w:basedOn w:val="Normal"/>
    <w:next w:val="Normal"/>
    <w:uiPriority w:val="35"/>
    <w:unhideWhenUsed/>
    <w:qFormat/>
    <w:rsid w:val="005D27C3"/>
    <w:pPr>
      <w:spacing w:after="200" w:line="240" w:lineRule="auto"/>
    </w:pPr>
    <w:rPr>
      <w:i/>
      <w:iCs/>
      <w:color w:val="44546A" w:themeColor="text2"/>
      <w:sz w:val="18"/>
      <w:szCs w:val="18"/>
    </w:rPr>
  </w:style>
  <w:style w:type="table" w:styleId="TableauGrille2-Accentuation5">
    <w:name w:val="Grid Table 2 Accent 5"/>
    <w:basedOn w:val="TableauNormal"/>
    <w:uiPriority w:val="47"/>
    <w:rsid w:val="00571200"/>
    <w:pPr>
      <w:spacing w:after="0" w:line="240" w:lineRule="auto"/>
    </w:pPr>
    <w:tblPr>
      <w:tblStyleRowBandSize w:val="1"/>
      <w:tblStyleColBandSize w:val="1"/>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blPr/>
      <w:tcPr>
        <w:tcBorders>
          <w:top w:val="nil"/>
          <w:bottom w:val="single" w:color="9CC2E5" w:themeColor="accent5" w:themeTint="99" w:sz="12" w:space="0"/>
          <w:insideH w:val="nil"/>
          <w:insideV w:val="nil"/>
        </w:tcBorders>
        <w:shd w:val="clear" w:color="auto" w:fill="FFFFFF" w:themeFill="background1"/>
      </w:tcPr>
    </w:tblStylePr>
    <w:tblStylePr w:type="lastRow">
      <w:rPr>
        <w:b/>
        <w:bCs/>
      </w:rPr>
      <w:tbl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2-Accentuation4">
    <w:name w:val="Grid Table 2 Accent 4"/>
    <w:basedOn w:val="TableauNormal"/>
    <w:uiPriority w:val="47"/>
    <w:rsid w:val="00571200"/>
    <w:pPr>
      <w:spacing w:after="0" w:line="240" w:lineRule="auto"/>
    </w:pPr>
    <w:tblPr>
      <w:tblStyleRowBandSize w:val="1"/>
      <w:tblStyleColBandSize w:val="1"/>
      <w:tblBorders>
        <w:top w:val="single" w:color="FFD966" w:themeColor="accent4" w:themeTint="99" w:sz="2" w:space="0"/>
        <w:bottom w:val="single" w:color="FFD966" w:themeColor="accent4" w:themeTint="99" w:sz="2" w:space="0"/>
        <w:insideH w:val="single" w:color="FFD966" w:themeColor="accent4" w:themeTint="99" w:sz="2" w:space="0"/>
        <w:insideV w:val="single" w:color="FFD966" w:themeColor="accent4" w:themeTint="99" w:sz="2" w:space="0"/>
      </w:tblBorders>
    </w:tblPr>
    <w:tblStylePr w:type="firstRow">
      <w:rPr>
        <w:b/>
        <w:bCs/>
      </w:rPr>
      <w:tblPr/>
      <w:tcPr>
        <w:tcBorders>
          <w:top w:val="nil"/>
          <w:bottom w:val="single" w:color="FFD966" w:themeColor="accent4" w:themeTint="99" w:sz="12" w:space="0"/>
          <w:insideH w:val="nil"/>
          <w:insideV w:val="nil"/>
        </w:tcBorders>
        <w:shd w:val="clear" w:color="auto" w:fill="FFFFFF" w:themeFill="background1"/>
      </w:tcPr>
    </w:tblStylePr>
    <w:tblStylePr w:type="lastRow">
      <w:rPr>
        <w:b/>
        <w:bCs/>
      </w:rPr>
      <w:tblPr/>
      <w:tcPr>
        <w:tcBorders>
          <w:top w:val="double" w:color="FFD966"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6">
    <w:name w:val="Grid Table 2 Accent 6"/>
    <w:basedOn w:val="TableauNormal"/>
    <w:uiPriority w:val="47"/>
    <w:rsid w:val="00571200"/>
    <w:pPr>
      <w:spacing w:after="0" w:line="240" w:lineRule="auto"/>
    </w:pPr>
    <w:tblPr>
      <w:tblStyleRowBandSize w:val="1"/>
      <w:tblStyleColBandSize w:val="1"/>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blPr/>
      <w:tcPr>
        <w:tcBorders>
          <w:top w:val="nil"/>
          <w:bottom w:val="single" w:color="A8D08D" w:themeColor="accent6" w:themeTint="99" w:sz="12" w:space="0"/>
          <w:insideH w:val="nil"/>
          <w:insideV w:val="nil"/>
        </w:tcBorders>
        <w:shd w:val="clear" w:color="auto" w:fill="FFFFFF" w:themeFill="background1"/>
      </w:tcPr>
    </w:tblStylePr>
    <w:tblStylePr w:type="lastRow">
      <w:rPr>
        <w:b/>
        <w:bCs/>
      </w:rPr>
      <w:tbl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4-Accentuation1">
    <w:name w:val="Grid Table 4 Accent 1"/>
    <w:basedOn w:val="TableauNormal"/>
    <w:uiPriority w:val="49"/>
    <w:rsid w:val="0004229C"/>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Accentuation4">
    <w:name w:val="Grid Table 4 Accent 4"/>
    <w:basedOn w:val="TableauNormal"/>
    <w:uiPriority w:val="49"/>
    <w:rsid w:val="0004229C"/>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6533">
      <w:bodyDiv w:val="1"/>
      <w:marLeft w:val="0"/>
      <w:marRight w:val="0"/>
      <w:marTop w:val="0"/>
      <w:marBottom w:val="0"/>
      <w:divBdr>
        <w:top w:val="none" w:sz="0" w:space="0" w:color="auto"/>
        <w:left w:val="none" w:sz="0" w:space="0" w:color="auto"/>
        <w:bottom w:val="none" w:sz="0" w:space="0" w:color="auto"/>
        <w:right w:val="none" w:sz="0" w:space="0" w:color="auto"/>
      </w:divBdr>
    </w:div>
    <w:div w:id="148107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14.svg" Id="rId21" /><Relationship Type="http://schemas.openxmlformats.org/officeDocument/2006/relationships/image" Target="media/image27.png"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svg" Id="rId33" /><Relationship Type="http://schemas.openxmlformats.org/officeDocument/2006/relationships/numbering" Target="numbering.xml" Id="rId2" /><Relationship Type="http://schemas.openxmlformats.org/officeDocument/2006/relationships/image" Target="media/image9.svg" Id="rId16" /><Relationship Type="http://schemas.openxmlformats.org/officeDocument/2006/relationships/image" Target="media/image13.png" Id="rId20" /><Relationship Type="http://schemas.openxmlformats.org/officeDocument/2006/relationships/image" Target="media/image22.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sv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theme" Target="theme/theme1.xml" Id="rId37"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svg" Id="rId23" /><Relationship Type="http://schemas.openxmlformats.org/officeDocument/2006/relationships/image" Target="media/image21.png" Id="rId28" /><Relationship Type="http://schemas.openxmlformats.org/officeDocument/2006/relationships/fontTable" Target="fontTable.xml"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sv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header" Target="header1.xml" Id="rId8" /><Relationship Type="http://schemas.openxmlformats.org/officeDocument/2006/relationships/styles" Target="styles.xml" Id="rId3" /></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Grotte-2.%20Saisie\5.%20Cours%202023-2024\Scratch-Slide-FR.dotm" TargetMode="Externa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A0C0B-C563-4C88-935D-4AAF953798A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Scratch-Slide-FR.dotm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Electronics-Analog-Session-</dc:title>
  <dc:subject/>
  <dc:creator>Auteur : Arezki Hamitouche</dc:creator>
  <keywords/>
  <dc:description/>
  <lastModifiedBy>Arthur Legas</lastModifiedBy>
  <revision>3</revision>
  <lastPrinted>2025-10-27T10:10:00.0000000Z</lastPrinted>
  <dcterms:created xsi:type="dcterms:W3CDTF">2025-11-14T19:47:00.0000000Z</dcterms:created>
  <dcterms:modified xsi:type="dcterms:W3CDTF">2025-11-16T22:31:52.2368391Z</dcterms:modified>
  <category/>
</coreProperties>
</file>